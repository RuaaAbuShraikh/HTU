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PlainTable41"/>
        <w:tblpPr w:leftFromText="180" w:rightFromText="180" w:vertAnchor="text" w:horzAnchor="margin" w:tblpY="-669"/>
        <w:tblW w:w="9499" w:type="dxa"/>
        <w:tblLook w:val="04A0" w:firstRow="1" w:lastRow="0" w:firstColumn="1" w:lastColumn="0" w:noHBand="0" w:noVBand="1"/>
      </w:tblPr>
      <w:tblGrid>
        <w:gridCol w:w="9499"/>
      </w:tblGrid>
      <w:tr w:rsidR="00CB4A4D" w:rsidTr="00CB4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9" w:type="dxa"/>
            <w:shd w:val="clear" w:color="auto" w:fill="auto"/>
          </w:tcPr>
          <w:p w:rsidR="00CB4A4D" w:rsidRPr="00616989" w:rsidRDefault="00CB4A4D" w:rsidP="00CB4A4D">
            <w:pPr>
              <w:spacing w:after="200"/>
              <w:rPr>
                <w:smallCaps/>
              </w:rPr>
            </w:pPr>
          </w:p>
        </w:tc>
      </w:tr>
    </w:tbl>
    <w:p w:rsidR="00247349" w:rsidRDefault="00247349">
      <w:pPr>
        <w:spacing w:after="200"/>
        <w:rPr>
          <w:b/>
          <w:noProof/>
        </w:rPr>
      </w:pPr>
    </w:p>
    <w:p w:rsidR="00C30F06" w:rsidRDefault="00C30F06">
      <w:pPr>
        <w:spacing w:after="200"/>
        <w:rPr>
          <w:b/>
          <w:noProof/>
        </w:rPr>
      </w:pPr>
    </w:p>
    <w:p w:rsidR="00C30F06" w:rsidRDefault="00C30F06">
      <w:pPr>
        <w:spacing w:after="200"/>
        <w:rPr>
          <w:b/>
          <w:noProof/>
        </w:rPr>
      </w:pPr>
    </w:p>
    <w:sdt>
      <w:sdtPr>
        <w:rPr>
          <w:rFonts w:asciiTheme="majorHAnsi" w:eastAsiaTheme="majorEastAsia" w:hAnsiTheme="majorHAnsi" w:cstheme="majorBidi"/>
          <w:b w:val="0"/>
          <w:color w:val="6DA92D" w:themeColor="accent1" w:themeShade="BF"/>
          <w:spacing w:val="20"/>
          <w:sz w:val="72"/>
          <w:szCs w:val="72"/>
        </w:rPr>
        <w:id w:val="-1643422686"/>
        <w:docPartObj>
          <w:docPartGallery w:val="Cover Pages"/>
          <w:docPartUnique/>
        </w:docPartObj>
      </w:sdtPr>
      <w:sdtEndPr>
        <w:rPr>
          <w:rFonts w:ascii="Franklin Gothic Book" w:eastAsiaTheme="minorHAnsi" w:hAnsi="Franklin Gothic Book" w:cs="Times New Roman"/>
          <w:bCs/>
          <w:sz w:val="24"/>
          <w:szCs w:val="24"/>
        </w:rPr>
      </w:sdtEndPr>
      <w:sdtContent>
        <w:p w:rsidR="002741BF" w:rsidRDefault="002741BF" w:rsidP="00C30F06">
          <w:pPr>
            <w:pStyle w:val="NoSpacing"/>
            <w:rPr>
              <w:rFonts w:asciiTheme="majorHAnsi" w:eastAsiaTheme="majorEastAsia" w:hAnsiTheme="majorHAnsi" w:cstheme="majorBidi"/>
              <w:sz w:val="18"/>
              <w:szCs w:val="18"/>
            </w:rPr>
          </w:pPr>
        </w:p>
        <w:p w:rsidR="002741BF" w:rsidRPr="002741BF" w:rsidRDefault="002741BF" w:rsidP="007A5982">
          <w:pPr>
            <w:pStyle w:val="NoSpacing"/>
            <w:jc w:val="center"/>
            <w:rPr>
              <w:rFonts w:asciiTheme="majorHAnsi" w:eastAsiaTheme="majorEastAsia" w:hAnsiTheme="majorHAnsi" w:cstheme="majorBidi"/>
              <w:sz w:val="18"/>
              <w:szCs w:val="18"/>
            </w:rPr>
          </w:pPr>
        </w:p>
        <w:sdt>
          <w:sdtPr>
            <w:rPr>
              <w:rFonts w:asciiTheme="majorHAnsi" w:eastAsiaTheme="majorEastAsia" w:hAnsiTheme="majorHAnsi" w:cstheme="majorBidi"/>
              <w:color w:val="309C45"/>
              <w:sz w:val="72"/>
              <w:szCs w:val="72"/>
            </w:rPr>
            <w:alias w:val="Title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7A5982" w:rsidRPr="00C30F06" w:rsidRDefault="007A5982" w:rsidP="007A5982">
              <w:pPr>
                <w:pStyle w:val="NoSpacing"/>
                <w:rPr>
                  <w:rFonts w:asciiTheme="majorHAnsi" w:eastAsiaTheme="majorEastAsia" w:hAnsiTheme="majorHAnsi" w:cstheme="majorBidi"/>
                  <w:color w:val="309C45"/>
                  <w:sz w:val="72"/>
                  <w:szCs w:val="72"/>
                </w:rPr>
              </w:pPr>
              <w:r w:rsidRPr="00C30F06">
                <w:rPr>
                  <w:rFonts w:asciiTheme="majorHAnsi" w:eastAsiaTheme="majorEastAsia" w:hAnsiTheme="majorHAnsi" w:cstheme="majorBidi"/>
                  <w:color w:val="309C45"/>
                  <w:sz w:val="72"/>
                  <w:szCs w:val="72"/>
                </w:rPr>
                <w:t>Ministry of Health</w:t>
              </w:r>
            </w:p>
          </w:sdtContent>
        </w:sdt>
        <w:sdt>
          <w:sdtPr>
            <w:rPr>
              <w:rFonts w:eastAsiaTheme="majorEastAsia" w:cstheme="minorHAnsi"/>
              <w:b w:val="0"/>
              <w:bCs/>
              <w:color w:val="auto"/>
              <w:sz w:val="36"/>
              <w:szCs w:val="36"/>
            </w:rPr>
            <w:alias w:val="Subtitle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C94579" w:rsidRPr="00C30F06" w:rsidRDefault="00C94579" w:rsidP="00C94579">
              <w:pPr>
                <w:pStyle w:val="NoSpacing"/>
                <w:rPr>
                  <w:rFonts w:eastAsiaTheme="majorEastAsia" w:cstheme="minorHAnsi"/>
                  <w:b w:val="0"/>
                  <w:bCs/>
                  <w:color w:val="auto"/>
                  <w:sz w:val="36"/>
                  <w:szCs w:val="36"/>
                </w:rPr>
              </w:pPr>
              <w:r>
                <w:rPr>
                  <w:rFonts w:eastAsiaTheme="majorEastAsia" w:cstheme="minorHAnsi"/>
                  <w:b w:val="0"/>
                  <w:bCs/>
                  <w:color w:val="auto"/>
                  <w:sz w:val="36"/>
                  <w:szCs w:val="36"/>
                </w:rPr>
                <w:t>Up-Skilling Project</w:t>
              </w:r>
            </w:p>
          </w:sdtContent>
        </w:sdt>
        <w:p w:rsidR="002741BF" w:rsidRDefault="002741BF" w:rsidP="00C30F06">
          <w:pPr>
            <w:pStyle w:val="NoSpacing"/>
            <w:rPr>
              <w:rFonts w:asciiTheme="majorHAnsi" w:eastAsiaTheme="majorEastAsia" w:hAnsiTheme="majorHAnsi" w:cstheme="majorBidi"/>
            </w:rPr>
          </w:pPr>
        </w:p>
        <w:p w:rsidR="002741BF" w:rsidRDefault="002741BF" w:rsidP="00D356C0">
          <w:pPr>
            <w:pStyle w:val="NoSpacing"/>
            <w:jc w:val="center"/>
            <w:rPr>
              <w:rFonts w:asciiTheme="majorHAnsi" w:eastAsiaTheme="majorEastAsia" w:hAnsiTheme="majorHAnsi" w:cstheme="majorBidi"/>
            </w:rPr>
          </w:pPr>
        </w:p>
        <w:p w:rsidR="002741BF" w:rsidRDefault="002741BF" w:rsidP="00D356C0">
          <w:pPr>
            <w:pStyle w:val="NoSpacing"/>
            <w:jc w:val="center"/>
            <w:rPr>
              <w:rFonts w:asciiTheme="majorHAnsi" w:eastAsiaTheme="majorEastAsia" w:hAnsiTheme="majorHAnsi" w:cstheme="majorBidi"/>
            </w:rPr>
          </w:pPr>
        </w:p>
        <w:p w:rsidR="002741BF" w:rsidRDefault="00C30F06" w:rsidP="00C30F06">
          <w:pPr>
            <w:pStyle w:val="NoSpacing"/>
            <w:jc w:val="center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noProof/>
              <w:sz w:val="36"/>
              <w:szCs w:val="36"/>
            </w:rPr>
            <w:drawing>
              <wp:inline distT="0" distB="0" distL="0" distR="0" wp14:anchorId="33921010" wp14:editId="057EF97A">
                <wp:extent cx="2755075" cy="2695699"/>
                <wp:effectExtent l="0" t="0" r="0" b="0"/>
                <wp:docPr id="26" name="Picture 26" descr="C:\Users\hp\Desktop\Cohort5_WebDev_Rua-aAbuShraikh\Final Assignment-Ministry of health\Report\doctor-hospital-ic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hp\Desktop\Cohort5_WebDev_Rua-aAbuShraikh\Final Assignment-Ministry of health\Report\doctor-hospital-ic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58944" cy="2699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741BF" w:rsidRDefault="002741BF" w:rsidP="00D356C0">
          <w:pPr>
            <w:pStyle w:val="NoSpacing"/>
            <w:jc w:val="center"/>
            <w:rPr>
              <w:rFonts w:asciiTheme="majorHAnsi" w:eastAsiaTheme="majorEastAsia" w:hAnsiTheme="majorHAnsi" w:cstheme="majorBidi"/>
            </w:rPr>
          </w:pPr>
        </w:p>
        <w:p w:rsidR="002741BF" w:rsidRPr="002741BF" w:rsidRDefault="002741BF" w:rsidP="00D356C0">
          <w:pPr>
            <w:pStyle w:val="NoSpacing"/>
            <w:jc w:val="center"/>
            <w:rPr>
              <w:rFonts w:asciiTheme="majorHAnsi" w:eastAsiaTheme="majorEastAsia" w:hAnsiTheme="majorHAnsi" w:cstheme="majorBidi"/>
            </w:rPr>
          </w:pPr>
          <w:r w:rsidRPr="00AD3EC9">
            <w:rPr>
              <w:b w:val="0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0" allowOverlap="1" wp14:anchorId="7335719E" wp14:editId="6454B25B">
                    <wp:simplePos x="0" y="0"/>
                    <wp:positionH relativeFrom="margin">
                      <wp:posOffset>3431540</wp:posOffset>
                    </wp:positionH>
                    <wp:positionV relativeFrom="margin">
                      <wp:posOffset>5568950</wp:posOffset>
                    </wp:positionV>
                    <wp:extent cx="2398395" cy="1922780"/>
                    <wp:effectExtent l="57150" t="38100" r="59055" b="96520"/>
                    <wp:wrapSquare wrapText="bothSides"/>
                    <wp:docPr id="694" name="AutoShap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98395" cy="1922780"/>
                            </a:xfrm>
                            <a:prstGeom prst="bracketPair">
                              <a:avLst>
                                <a:gd name="adj" fmla="val 8051"/>
                              </a:avLst>
                            </a:prstGeom>
                            <a:ln>
                              <a:solidFill>
                                <a:srgbClr val="309C45"/>
                              </a:solidFill>
                              <a:headEnd/>
                              <a:tailEnd/>
                            </a:ln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:rsidR="00FD4F99" w:rsidRPr="00C30F06" w:rsidRDefault="00FD4F99" w:rsidP="00AD3EC9">
                                <w:pPr>
                                  <w:spacing w:after="0"/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FD4F99" w:rsidRPr="00C30F06" w:rsidRDefault="00FD4F99" w:rsidP="00AD3EC9">
                                <w:pPr>
                                  <w:spacing w:after="0"/>
                                  <w:jc w:val="center"/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 w:rsidRPr="00C30F06"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  <w:t>Supervised by:</w:t>
                                </w:r>
                              </w:p>
                              <w:p w:rsidR="00FD4F99" w:rsidRPr="00C30F06" w:rsidRDefault="00FD4F99" w:rsidP="00AD3EC9">
                                <w:pPr>
                                  <w:spacing w:after="0"/>
                                  <w:jc w:val="center"/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 w:rsidRPr="00C30F06"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  <w:t xml:space="preserve">Dr. Jalal </w:t>
                                </w:r>
                                <w:proofErr w:type="spellStart"/>
                                <w:r w:rsidRPr="00C30F06"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  <w:t>Kiswani</w:t>
                                </w:r>
                                <w:proofErr w:type="spellEnd"/>
                              </w:p>
                              <w:p w:rsidR="00FD4F99" w:rsidRPr="00C30F06" w:rsidRDefault="00FD4F99" w:rsidP="00AD3EC9">
                                <w:pPr>
                                  <w:spacing w:after="0"/>
                                  <w:jc w:val="center"/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C30F06"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  <w:t>Dr.William</w:t>
                                </w:r>
                                <w:proofErr w:type="spellEnd"/>
                                <w:r w:rsidRPr="00C30F06"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C30F06"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  <w:t>Smairat</w:t>
                                </w:r>
                                <w:proofErr w:type="spellEnd"/>
                              </w:p>
                              <w:p w:rsidR="00FD4F99" w:rsidRPr="00C30F06" w:rsidRDefault="00FD4F99" w:rsidP="00AD3EC9">
                                <w:pPr>
                                  <w:spacing w:after="0"/>
                                  <w:jc w:val="center"/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 w:rsidRPr="00C30F06"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  <w:t>Ms. Jacquelyn Brown</w:t>
                                </w:r>
                              </w:p>
                              <w:p w:rsidR="00FD4F99" w:rsidRPr="00C30F06" w:rsidRDefault="00FD4F99" w:rsidP="00AD3EC9">
                                <w:pPr>
                                  <w:spacing w:after="0"/>
                                  <w:jc w:val="center"/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 w:rsidRPr="00C30F06"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  <w:t>Ms. Hana Al-</w:t>
                                </w:r>
                                <w:proofErr w:type="spellStart"/>
                                <w:r w:rsidRPr="00C30F06">
                                  <w:rPr>
                                    <w:rFonts w:eastAsiaTheme="majorEastAsia" w:cstheme="minorHAnsi"/>
                                    <w:bCs/>
                                    <w:color w:val="auto"/>
                                    <w:sz w:val="28"/>
                                    <w:szCs w:val="28"/>
                                  </w:rPr>
                                  <w:t>Rasheed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45720" tIns="45720" rIns="4572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7A46E825" id="_x0000_t185" coordsize="21600,21600" o:spt="185" adj="3600" path="m@0,nfqx0@0l0@2qy@0,21600em@1,nfqx21600@0l21600@2qy@1,21600em@0,nsqx0@0l0@2qy@0,21600l@1,21600qx21600@2l21600@0qy@1,xe" filled="f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o:extrusionok="f"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AutoShape 2" o:spid="_x0000_s1026" type="#_x0000_t185" style="position:absolute;left:0;text-align:left;margin-left:270.2pt;margin-top:438.5pt;width:188.85pt;height:151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" o:allowincell="f" adj="1739" strokecolor="#309c45" strokeweight="3pt">
                    <v:shadow on="t" color="black" opacity=".5" origin=",-.5" offset="0"/>
                    <v:textbox inset="3.6pt,,3.6pt">
                      <w:txbxContent>
                        <w:p w:rsidR="00FD4F99" w:rsidRPr="00C30F06" w:rsidRDefault="00FD4F99" w:rsidP="00AD3EC9">
                          <w:pPr>
                            <w:spacing w:after="0"/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</w:pPr>
                        </w:p>
                        <w:p w:rsidR="00FD4F99" w:rsidRPr="00C30F06" w:rsidRDefault="00FD4F99" w:rsidP="00AD3EC9">
                          <w:pPr>
                            <w:spacing w:after="0"/>
                            <w:jc w:val="center"/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</w:pPr>
                          <w:r w:rsidRPr="00C30F06"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  <w:t>Supervised by:</w:t>
                          </w:r>
                        </w:p>
                        <w:p w:rsidR="00FD4F99" w:rsidRPr="00C30F06" w:rsidRDefault="00FD4F99" w:rsidP="00AD3EC9">
                          <w:pPr>
                            <w:spacing w:after="0"/>
                            <w:jc w:val="center"/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</w:pPr>
                          <w:r w:rsidRPr="00C30F06"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  <w:t xml:space="preserve">Dr. Jalal </w:t>
                          </w:r>
                          <w:proofErr w:type="spellStart"/>
                          <w:r w:rsidRPr="00C30F06"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  <w:t>Kiswani</w:t>
                          </w:r>
                          <w:proofErr w:type="spellEnd"/>
                        </w:p>
                        <w:p w:rsidR="00FD4F99" w:rsidRPr="00C30F06" w:rsidRDefault="00FD4F99" w:rsidP="00AD3EC9">
                          <w:pPr>
                            <w:spacing w:after="0"/>
                            <w:jc w:val="center"/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</w:pPr>
                          <w:proofErr w:type="spellStart"/>
                          <w:r w:rsidRPr="00C30F06"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  <w:t>Dr.William</w:t>
                          </w:r>
                          <w:proofErr w:type="spellEnd"/>
                          <w:r w:rsidRPr="00C30F06"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C30F06"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  <w:t>Smairat</w:t>
                          </w:r>
                          <w:proofErr w:type="spellEnd"/>
                        </w:p>
                        <w:p w:rsidR="00FD4F99" w:rsidRPr="00C30F06" w:rsidRDefault="00FD4F99" w:rsidP="00AD3EC9">
                          <w:pPr>
                            <w:spacing w:after="0"/>
                            <w:jc w:val="center"/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</w:pPr>
                          <w:r w:rsidRPr="00C30F06"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  <w:t>Ms. Jacquelyn Brown</w:t>
                          </w:r>
                        </w:p>
                        <w:p w:rsidR="00FD4F99" w:rsidRPr="00C30F06" w:rsidRDefault="00FD4F99" w:rsidP="00AD3EC9">
                          <w:pPr>
                            <w:spacing w:after="0"/>
                            <w:jc w:val="center"/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</w:pPr>
                          <w:r w:rsidRPr="00C30F06">
                            <w:rPr>
                              <w:rFonts w:eastAsiaTheme="majorEastAsia" w:cstheme="minorHAnsi"/>
                              <w:bCs/>
                              <w:color w:val="auto"/>
                              <w:sz w:val="28"/>
                              <w:szCs w:val="28"/>
                            </w:rPr>
                            <w:t>Ms. Hana Al-Rasheed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2741BF" w:rsidRDefault="002741BF" w:rsidP="002741BF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C30F06" w:rsidRDefault="00C30F06" w:rsidP="002741BF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C30F06" w:rsidRDefault="00C30F06" w:rsidP="002741BF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4F79C9" w:rsidRDefault="004F79C9" w:rsidP="004F79C9">
          <w:pPr>
            <w:pStyle w:val="Heading1"/>
          </w:pPr>
        </w:p>
        <w:p w:rsidR="00514F24" w:rsidRDefault="00514F24" w:rsidP="004F79C9">
          <w:pPr>
            <w:pStyle w:val="Heading1"/>
            <w:pBdr>
              <w:bottom w:val="single" w:sz="12" w:space="1" w:color="auto"/>
            </w:pBdr>
            <w:rPr>
              <w:color w:val="309C45"/>
            </w:rPr>
          </w:pPr>
          <w:bookmarkStart w:id="0" w:name="_Toc53757821"/>
          <w:r w:rsidRPr="004F79C9">
            <w:rPr>
              <w:color w:val="309C45"/>
            </w:rPr>
            <w:t>Acknowledgements</w:t>
          </w:r>
          <w:bookmarkEnd w:id="0"/>
        </w:p>
        <w:p w:rsidR="00514F24" w:rsidRDefault="00514F24" w:rsidP="00514F24">
          <w:pPr>
            <w:spacing w:after="200"/>
            <w:rPr>
              <w:b/>
              <w:noProof/>
            </w:rPr>
          </w:pPr>
        </w:p>
        <w:p w:rsidR="00514F24" w:rsidRPr="00F22A98" w:rsidRDefault="00514F24" w:rsidP="00144EA0">
          <w:pPr>
            <w:spacing w:after="200"/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</w:pP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     </w:t>
          </w:r>
          <w:r w:rsidR="00144EA0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A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fter thanking 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G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od for </w:t>
          </w:r>
          <w:r w:rsidR="00144EA0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everything, I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would like to thank Hussein 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T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echnical 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U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niversity for giving me this great opportunity to develop my knowledge of </w:t>
          </w:r>
          <w:r w:rsidR="00F22A98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programming,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soft skills and </w:t>
          </w:r>
          <w:r w:rsidR="00144EA0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English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language that I never had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.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I would like to thank Dr. Jalal </w:t>
          </w:r>
          <w:proofErr w:type="spellStart"/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Kiswani</w:t>
          </w:r>
          <w:proofErr w:type="spellEnd"/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, </w:t>
          </w:r>
          <w:proofErr w:type="spellStart"/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Dr.William</w:t>
          </w:r>
          <w:proofErr w:type="spellEnd"/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</w:t>
          </w:r>
          <w:proofErr w:type="spellStart"/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Smairat</w:t>
          </w:r>
          <w:proofErr w:type="spellEnd"/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, 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Ms. Jacquelyn Brown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,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and Ms. Hana Al-</w:t>
          </w:r>
          <w:proofErr w:type="spellStart"/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Rasheed</w:t>
          </w:r>
          <w:proofErr w:type="spellEnd"/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for support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ing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and help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ing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me all this time.</w:t>
          </w:r>
        </w:p>
        <w:p w:rsidR="00514F24" w:rsidRDefault="00514F24" w:rsidP="00514F24">
          <w:pPr>
            <w:spacing w:after="200"/>
            <w:rPr>
              <w:b/>
              <w:noProof/>
            </w:rPr>
          </w:pPr>
        </w:p>
        <w:p w:rsidR="00514F24" w:rsidRDefault="00514F24" w:rsidP="00514F24">
          <w:pPr>
            <w:spacing w:after="200"/>
            <w:rPr>
              <w:b/>
              <w:noProof/>
            </w:rPr>
          </w:pPr>
        </w:p>
        <w:p w:rsidR="00514F24" w:rsidRDefault="00514F24" w:rsidP="00514F24">
          <w:pPr>
            <w:spacing w:after="200"/>
            <w:rPr>
              <w:b/>
              <w:noProof/>
            </w:rPr>
          </w:pPr>
        </w:p>
        <w:p w:rsidR="00514F24" w:rsidRDefault="00514F24" w:rsidP="004F79C9">
          <w:pPr>
            <w:pStyle w:val="Heading1"/>
            <w:pBdr>
              <w:bottom w:val="single" w:sz="12" w:space="1" w:color="auto"/>
            </w:pBdr>
            <w:rPr>
              <w:color w:val="309C45"/>
            </w:rPr>
          </w:pPr>
          <w:bookmarkStart w:id="1" w:name="_Toc53757822"/>
          <w:r w:rsidRPr="004F79C9">
            <w:rPr>
              <w:color w:val="309C45"/>
            </w:rPr>
            <w:t>Abstract</w:t>
          </w:r>
          <w:bookmarkEnd w:id="1"/>
        </w:p>
        <w:p w:rsidR="004F79C9" w:rsidRPr="004F79C9" w:rsidRDefault="004F79C9" w:rsidP="004F79C9"/>
        <w:p w:rsidR="00514F24" w:rsidRPr="00F22A98" w:rsidRDefault="00514F24" w:rsidP="00F22A98">
          <w:pPr>
            <w:spacing w:after="200"/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</w:pPr>
          <w:r w:rsidRPr="000C2186">
            <w:rPr>
              <w:rFonts w:ascii="Franklin Gothic Book" w:hAnsi="Franklin Gothic Book"/>
              <w:color w:val="0D0D0D" w:themeColor="text1" w:themeTint="F2"/>
              <w:spacing w:val="20"/>
              <w:sz w:val="24"/>
              <w:szCs w:val="24"/>
            </w:rPr>
            <w:t xml:space="preserve">   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 I 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wanted 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my website to be simple, 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and u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ncomplicated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with 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colors 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that 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are suitable and </w:t>
          </w:r>
          <w:r w:rsidR="008C1083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c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omfortable.</w:t>
          </w:r>
        </w:p>
        <w:p w:rsidR="00514F24" w:rsidRPr="00F22A98" w:rsidRDefault="00514F24" w:rsidP="000E6B95">
          <w:pPr>
            <w:spacing w:after="200"/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</w:pP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This website is programmed in </w:t>
          </w:r>
          <w:r w:rsidR="000E6B95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PHP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Work as backend programmer and the frontend is designed with</w:t>
          </w:r>
          <w:r w:rsidR="000E6B95" w:rsidRPr="000E6B95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</w:t>
          </w:r>
          <w:r w:rsidR="000E6B95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HTML5, CSS3</w:t>
          </w:r>
          <w:r w:rsidR="000E6B95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,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JavaScript</w:t>
          </w:r>
          <w:r w:rsidR="00050F59"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 xml:space="preserve"> </w:t>
          </w:r>
          <w:r w:rsidRPr="00F22A98">
            <w:rPr>
              <w:rFonts w:ascii="Franklin Gothic Book" w:hAnsi="Franklin Gothic Book"/>
              <w:color w:val="auto"/>
              <w:spacing w:val="20"/>
              <w:sz w:val="24"/>
              <w:szCs w:val="24"/>
            </w:rPr>
            <w:t>and Bootstrap framework.</w:t>
          </w:r>
        </w:p>
        <w:p w:rsidR="00514F24" w:rsidRPr="00FE08FF" w:rsidRDefault="00514F24" w:rsidP="00514F24"/>
        <w:p w:rsidR="00514F24" w:rsidRDefault="00514F24" w:rsidP="00AD3EC9">
          <w:pPr>
            <w:spacing w:after="200"/>
            <w:rPr>
              <w:b/>
              <w:noProof/>
            </w:rPr>
          </w:pPr>
        </w:p>
        <w:p w:rsidR="00514F24" w:rsidRDefault="00F22A98" w:rsidP="00F22A98">
          <w:pPr>
            <w:spacing w:after="200"/>
            <w:jc w:val="right"/>
            <w:rPr>
              <w:b/>
              <w:noProof/>
            </w:rPr>
          </w:pPr>
          <w:r w:rsidRPr="00F22A98">
            <w:rPr>
              <w:b/>
              <w:noProof/>
            </w:rPr>
            <w:drawing>
              <wp:inline distT="0" distB="0" distL="0" distR="0" wp14:anchorId="204B45EC" wp14:editId="02C621B1">
                <wp:extent cx="1695450" cy="1609725"/>
                <wp:effectExtent l="57150" t="57150" r="57150" b="47625"/>
                <wp:docPr id="13" name="Picture 12" descr="Text,Organ,Line,Heart,Love,Font,Graphics,Logo,Symbol,Black-and-white,Trademark  #149367 - Free Icon Library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2" descr="Text,Organ,Line,Heart,Love,Font,Graphics,Logo,Symbol,Black-and-white,Trademark  #149367 - Free Icon Library"/>
                        <pic:cNvPicPr/>
                      </pic:nvPicPr>
                      <pic:blipFill>
                        <a:blip r:embed="rId10" cstate="print">
                          <a:duotone>
                            <a:srgbClr val="92D050">
                              <a:shade val="45000"/>
                              <a:satMod val="135000"/>
                            </a:srgb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sharpenSoften amount="-50000"/>
                                  </a14:imgEffect>
                                  <a14:imgEffect>
                                    <a14:colorTemperature colorTemp="11200"/>
                                  </a14:imgEffect>
                                  <a14:imgEffect>
                                    <a14:saturation sat="400000"/>
                                  </a14:imgEffect>
                                  <a14:imgEffect>
                                    <a14:brightnessContrast bright="4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7336" cy="16115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ysClr val="window" lastClr="FFFFFF"/>
                          </a:contourClr>
                        </a:sp3d>
                        <a:extLst/>
                      </pic:spPr>
                    </pic:pic>
                  </a:graphicData>
                </a:graphic>
              </wp:inline>
            </w:drawing>
          </w:r>
        </w:p>
        <w:p w:rsidR="00514F24" w:rsidRDefault="00514F24" w:rsidP="00AD3EC9">
          <w:pPr>
            <w:spacing w:after="200"/>
            <w:rPr>
              <w:b/>
              <w:noProof/>
            </w:rPr>
          </w:pPr>
        </w:p>
        <w:p w:rsidR="0038607C" w:rsidRDefault="0038607C" w:rsidP="00F22A98">
          <w:pPr>
            <w:spacing w:after="200"/>
            <w:rPr>
              <w:rFonts w:asciiTheme="majorHAnsi" w:hAnsiTheme="majorHAnsi"/>
              <w:b/>
              <w:noProof/>
              <w:color w:val="6DA92D" w:themeColor="accent1" w:themeShade="BF"/>
              <w:sz w:val="24"/>
              <w:szCs w:val="24"/>
            </w:rPr>
          </w:pPr>
        </w:p>
        <w:p w:rsidR="00FE08FF" w:rsidRPr="004F79C9" w:rsidRDefault="004F79C9" w:rsidP="004F79C9">
          <w:pPr>
            <w:pStyle w:val="Heading1"/>
            <w:rPr>
              <w:color w:val="309C45"/>
            </w:rPr>
          </w:pPr>
          <w:bookmarkStart w:id="2" w:name="_Toc53757823"/>
          <w:r>
            <w:rPr>
              <w:color w:val="309C45"/>
            </w:rPr>
            <w:lastRenderedPageBreak/>
            <w:t>Table</w:t>
          </w:r>
          <w:r w:rsidR="00FE08FF" w:rsidRPr="004F79C9">
            <w:rPr>
              <w:color w:val="309C45"/>
            </w:rPr>
            <w:t xml:space="preserve"> of content</w:t>
          </w:r>
          <w:bookmarkEnd w:id="2"/>
        </w:p>
        <w:p w:rsidR="00623383" w:rsidRPr="00A51D5A" w:rsidRDefault="00075B03" w:rsidP="00A51D5A">
          <w:pPr>
            <w:pStyle w:val="Heading1"/>
            <w:ind w:left="720"/>
            <w:rPr>
              <w:b/>
              <w:bCs/>
              <w:sz w:val="24"/>
              <w:szCs w:val="24"/>
            </w:rPr>
          </w:pPr>
        </w:p>
      </w:sdtContent>
    </w:sdt>
    <w:p w:rsidR="00A51D5A" w:rsidRDefault="0048656C" w:rsidP="0048656C">
      <w:pPr>
        <w:pStyle w:val="ListParagraph"/>
        <w:numPr>
          <w:ilvl w:val="0"/>
          <w:numId w:val="23"/>
        </w:numPr>
        <w:spacing w:after="200"/>
        <w:rPr>
          <w:b/>
          <w:noProof/>
          <w:color w:val="3C3C3C" w:themeColor="background2" w:themeShade="40"/>
        </w:rPr>
      </w:pPr>
      <w:r w:rsidRPr="0048656C">
        <w:rPr>
          <w:b/>
          <w:noProof/>
          <w:color w:val="3C3C3C" w:themeColor="background2" w:themeShade="40"/>
        </w:rPr>
        <w:t>Acknowledgements</w:t>
      </w:r>
      <w:r w:rsidR="002F3734" w:rsidRPr="004F79C9">
        <w:rPr>
          <w:b/>
          <w:noProof/>
          <w:color w:val="3C3C3C" w:themeColor="background2" w:themeShade="40"/>
        </w:rPr>
        <w:t>--------------------------------------------------------------------</w:t>
      </w:r>
      <w:r w:rsidR="009D45C3">
        <w:rPr>
          <w:b/>
          <w:noProof/>
          <w:color w:val="3C3C3C" w:themeColor="background2" w:themeShade="40"/>
        </w:rPr>
        <w:t>----------------------</w:t>
      </w:r>
      <w:r>
        <w:rPr>
          <w:b/>
          <w:noProof/>
          <w:color w:val="3C3C3C" w:themeColor="background2" w:themeShade="40"/>
        </w:rPr>
        <w:t>----1</w:t>
      </w:r>
    </w:p>
    <w:p w:rsidR="008212F5" w:rsidRPr="004F79C9" w:rsidRDefault="008212F5" w:rsidP="008212F5">
      <w:pPr>
        <w:pStyle w:val="ListParagraph"/>
        <w:spacing w:after="200"/>
        <w:rPr>
          <w:b/>
          <w:noProof/>
          <w:color w:val="3C3C3C" w:themeColor="background2" w:themeShade="40"/>
        </w:rPr>
      </w:pPr>
    </w:p>
    <w:p w:rsidR="0048656C" w:rsidRDefault="002F3734" w:rsidP="0048656C">
      <w:pPr>
        <w:pStyle w:val="ListParagraph"/>
        <w:numPr>
          <w:ilvl w:val="0"/>
          <w:numId w:val="23"/>
        </w:numPr>
        <w:spacing w:after="200"/>
        <w:rPr>
          <w:b/>
          <w:noProof/>
          <w:color w:val="3C3C3C" w:themeColor="background2" w:themeShade="40"/>
        </w:rPr>
      </w:pPr>
      <w:r w:rsidRPr="004F79C9">
        <w:rPr>
          <w:b/>
          <w:noProof/>
          <w:color w:val="3C3C3C" w:themeColor="background2" w:themeShade="40"/>
        </w:rPr>
        <w:t xml:space="preserve"> </w:t>
      </w:r>
      <w:r w:rsidR="0048656C" w:rsidRPr="0048656C">
        <w:rPr>
          <w:b/>
          <w:noProof/>
          <w:color w:val="3C3C3C" w:themeColor="background2" w:themeShade="40"/>
        </w:rPr>
        <w:t>Abstract</w:t>
      </w:r>
      <w:r w:rsidR="0048656C" w:rsidRPr="004F79C9">
        <w:rPr>
          <w:b/>
          <w:noProof/>
          <w:color w:val="3C3C3C" w:themeColor="background2" w:themeShade="40"/>
        </w:rPr>
        <w:t>----------------------------------------------------------------------------------------------------</w:t>
      </w:r>
      <w:r w:rsidR="004121F3">
        <w:rPr>
          <w:b/>
          <w:noProof/>
          <w:color w:val="3C3C3C" w:themeColor="background2" w:themeShade="40"/>
        </w:rPr>
        <w:t>-------</w:t>
      </w:r>
      <w:r w:rsidR="0048656C">
        <w:rPr>
          <w:b/>
          <w:noProof/>
          <w:color w:val="3C3C3C" w:themeColor="background2" w:themeShade="40"/>
        </w:rPr>
        <w:t>--2</w:t>
      </w:r>
    </w:p>
    <w:p w:rsidR="008212F5" w:rsidRPr="008212F5" w:rsidRDefault="008212F5" w:rsidP="008212F5">
      <w:pPr>
        <w:pStyle w:val="ListParagraph"/>
        <w:rPr>
          <w:b/>
          <w:noProof/>
          <w:color w:val="3C3C3C" w:themeColor="background2" w:themeShade="40"/>
        </w:rPr>
      </w:pPr>
    </w:p>
    <w:p w:rsidR="008212F5" w:rsidRPr="004F79C9" w:rsidRDefault="008212F5" w:rsidP="008212F5">
      <w:pPr>
        <w:pStyle w:val="ListParagraph"/>
        <w:spacing w:after="200"/>
        <w:rPr>
          <w:b/>
          <w:noProof/>
          <w:color w:val="3C3C3C" w:themeColor="background2" w:themeShade="40"/>
        </w:rPr>
      </w:pPr>
    </w:p>
    <w:p w:rsidR="0048656C" w:rsidRPr="004F79C9" w:rsidRDefault="0048656C" w:rsidP="008212F5">
      <w:pPr>
        <w:pStyle w:val="ListParagraph"/>
        <w:numPr>
          <w:ilvl w:val="0"/>
          <w:numId w:val="23"/>
        </w:numPr>
        <w:spacing w:after="200"/>
        <w:rPr>
          <w:b/>
          <w:noProof/>
          <w:color w:val="3C3C3C" w:themeColor="background2" w:themeShade="40"/>
        </w:rPr>
      </w:pPr>
      <w:r w:rsidRPr="004F79C9">
        <w:rPr>
          <w:b/>
          <w:noProof/>
          <w:color w:val="3C3C3C" w:themeColor="background2" w:themeShade="40"/>
        </w:rPr>
        <w:t>Intruduction   ----------------------------------------------------------------------------------------------------</w:t>
      </w:r>
      <w:r>
        <w:rPr>
          <w:b/>
          <w:noProof/>
          <w:color w:val="3C3C3C" w:themeColor="background2" w:themeShade="40"/>
        </w:rPr>
        <w:t>--</w:t>
      </w:r>
      <w:r w:rsidR="008212F5">
        <w:rPr>
          <w:b/>
          <w:noProof/>
          <w:color w:val="3C3C3C" w:themeColor="background2" w:themeShade="40"/>
        </w:rPr>
        <w:t>3</w:t>
      </w:r>
    </w:p>
    <w:p w:rsidR="00623383" w:rsidRPr="004F79C9" w:rsidRDefault="00623383" w:rsidP="00A51D5A">
      <w:pPr>
        <w:pStyle w:val="ListParagraph"/>
        <w:spacing w:after="200"/>
        <w:rPr>
          <w:b/>
          <w:noProof/>
          <w:color w:val="3C3C3C" w:themeColor="background2" w:themeShade="40"/>
        </w:rPr>
      </w:pPr>
    </w:p>
    <w:p w:rsidR="00ED16F8" w:rsidRPr="00830CFC" w:rsidRDefault="00ED16F8" w:rsidP="008212F5">
      <w:pPr>
        <w:pStyle w:val="ListParagraph"/>
        <w:numPr>
          <w:ilvl w:val="0"/>
          <w:numId w:val="23"/>
        </w:numPr>
        <w:spacing w:after="200"/>
        <w:rPr>
          <w:b/>
          <w:noProof/>
          <w:color w:val="3C3C3C" w:themeColor="background2" w:themeShade="40"/>
        </w:rPr>
      </w:pPr>
      <w:r w:rsidRPr="00830CFC">
        <w:rPr>
          <w:b/>
          <w:noProof/>
          <w:color w:val="3C3C3C" w:themeColor="background2" w:themeShade="40"/>
        </w:rPr>
        <w:t>Technology</w:t>
      </w:r>
      <w:r w:rsidR="002F3734" w:rsidRPr="00830CFC">
        <w:rPr>
          <w:b/>
          <w:noProof/>
          <w:color w:val="3C3C3C" w:themeColor="background2" w:themeShade="40"/>
        </w:rPr>
        <w:t xml:space="preserve">  ----------------------------------------------------------</w:t>
      </w:r>
      <w:r w:rsidR="00155E99" w:rsidRPr="00830CFC">
        <w:rPr>
          <w:b/>
          <w:noProof/>
          <w:color w:val="3C3C3C" w:themeColor="background2" w:themeShade="40"/>
        </w:rPr>
        <w:t>--------------------------</w:t>
      </w:r>
      <w:r w:rsidR="00830CFC">
        <w:rPr>
          <w:b/>
          <w:noProof/>
          <w:color w:val="3C3C3C" w:themeColor="background2" w:themeShade="40"/>
        </w:rPr>
        <w:t>----------------</w:t>
      </w:r>
      <w:r w:rsidR="004121F3">
        <w:rPr>
          <w:b/>
          <w:noProof/>
          <w:color w:val="3C3C3C" w:themeColor="background2" w:themeShade="40"/>
        </w:rPr>
        <w:t>---</w:t>
      </w:r>
      <w:r w:rsidR="0048656C" w:rsidRPr="00830CFC">
        <w:rPr>
          <w:b/>
          <w:noProof/>
          <w:color w:val="3C3C3C" w:themeColor="background2" w:themeShade="40"/>
        </w:rPr>
        <w:t>-</w:t>
      </w:r>
      <w:r w:rsidR="008212F5">
        <w:rPr>
          <w:b/>
          <w:noProof/>
          <w:color w:val="3C3C3C" w:themeColor="background2" w:themeShade="40"/>
        </w:rPr>
        <w:t>3</w:t>
      </w:r>
    </w:p>
    <w:p w:rsidR="00ED16F8" w:rsidRPr="004F79C9" w:rsidRDefault="00ED16F8" w:rsidP="008212F5">
      <w:pPr>
        <w:pStyle w:val="ListParagraph"/>
        <w:numPr>
          <w:ilvl w:val="2"/>
          <w:numId w:val="23"/>
        </w:numPr>
        <w:spacing w:after="200"/>
        <w:rPr>
          <w:b/>
          <w:noProof/>
          <w:color w:val="3C3C3C" w:themeColor="background2" w:themeShade="40"/>
        </w:rPr>
      </w:pPr>
      <w:r w:rsidRPr="004F79C9">
        <w:rPr>
          <w:b/>
          <w:noProof/>
          <w:color w:val="3C3C3C" w:themeColor="background2" w:themeShade="40"/>
        </w:rPr>
        <w:t xml:space="preserve">Front-End </w:t>
      </w:r>
      <w:r w:rsidR="002F3734" w:rsidRPr="004F79C9">
        <w:rPr>
          <w:b/>
          <w:noProof/>
          <w:color w:val="3C3C3C" w:themeColor="background2" w:themeShade="40"/>
        </w:rPr>
        <w:t>--------------------------------------------------</w:t>
      </w:r>
      <w:r w:rsidR="009D45C3">
        <w:rPr>
          <w:b/>
          <w:noProof/>
          <w:color w:val="3C3C3C" w:themeColor="background2" w:themeShade="40"/>
        </w:rPr>
        <w:t>-------------------------</w:t>
      </w:r>
      <w:r w:rsidR="00155E99">
        <w:rPr>
          <w:b/>
          <w:noProof/>
          <w:color w:val="3C3C3C" w:themeColor="background2" w:themeShade="40"/>
        </w:rPr>
        <w:t>---</w:t>
      </w:r>
      <w:r w:rsidR="002F3734" w:rsidRPr="004F79C9">
        <w:rPr>
          <w:b/>
          <w:noProof/>
          <w:color w:val="3C3C3C" w:themeColor="background2" w:themeShade="40"/>
        </w:rPr>
        <w:t xml:space="preserve">- </w:t>
      </w:r>
      <w:r w:rsidR="008212F5">
        <w:rPr>
          <w:b/>
          <w:noProof/>
          <w:color w:val="3C3C3C" w:themeColor="background2" w:themeShade="40"/>
        </w:rPr>
        <w:t>3</w:t>
      </w:r>
    </w:p>
    <w:p w:rsidR="00ED16F8" w:rsidRPr="004F79C9" w:rsidRDefault="00ED16F8" w:rsidP="008212F5">
      <w:pPr>
        <w:pStyle w:val="ListParagraph"/>
        <w:numPr>
          <w:ilvl w:val="2"/>
          <w:numId w:val="23"/>
        </w:numPr>
        <w:spacing w:after="200"/>
        <w:rPr>
          <w:b/>
          <w:noProof/>
          <w:color w:val="3C3C3C" w:themeColor="background2" w:themeShade="40"/>
        </w:rPr>
      </w:pPr>
      <w:r w:rsidRPr="004F79C9">
        <w:rPr>
          <w:b/>
          <w:noProof/>
          <w:color w:val="3C3C3C" w:themeColor="background2" w:themeShade="40"/>
        </w:rPr>
        <w:t>Back-End</w:t>
      </w:r>
      <w:r w:rsidR="002F3734" w:rsidRPr="004F79C9">
        <w:rPr>
          <w:b/>
          <w:noProof/>
          <w:color w:val="3C3C3C" w:themeColor="background2" w:themeShade="40"/>
        </w:rPr>
        <w:t xml:space="preserve"> --------------------------------------------------</w:t>
      </w:r>
      <w:r w:rsidR="009D45C3">
        <w:rPr>
          <w:b/>
          <w:noProof/>
          <w:color w:val="3C3C3C" w:themeColor="background2" w:themeShade="40"/>
        </w:rPr>
        <w:t>-----------------------------</w:t>
      </w:r>
      <w:r w:rsidR="002F3734" w:rsidRPr="004F79C9">
        <w:rPr>
          <w:b/>
          <w:noProof/>
          <w:color w:val="3C3C3C" w:themeColor="background2" w:themeShade="40"/>
        </w:rPr>
        <w:t xml:space="preserve">- </w:t>
      </w:r>
      <w:r w:rsidR="008212F5">
        <w:rPr>
          <w:b/>
          <w:noProof/>
          <w:color w:val="3C3C3C" w:themeColor="background2" w:themeShade="40"/>
        </w:rPr>
        <w:t>4</w:t>
      </w:r>
    </w:p>
    <w:p w:rsidR="00A51D5A" w:rsidRPr="004F79C9" w:rsidRDefault="00A51D5A" w:rsidP="00A51D5A">
      <w:pPr>
        <w:pStyle w:val="ListParagraph"/>
        <w:spacing w:after="200"/>
        <w:ind w:left="2160"/>
        <w:rPr>
          <w:b/>
          <w:noProof/>
          <w:color w:val="3C3C3C" w:themeColor="background2" w:themeShade="40"/>
        </w:rPr>
      </w:pPr>
    </w:p>
    <w:p w:rsidR="00A752D7" w:rsidRDefault="00ED16F8" w:rsidP="008212F5">
      <w:pPr>
        <w:pStyle w:val="ListParagraph"/>
        <w:numPr>
          <w:ilvl w:val="0"/>
          <w:numId w:val="23"/>
        </w:numPr>
        <w:spacing w:after="200"/>
        <w:rPr>
          <w:b/>
          <w:noProof/>
          <w:color w:val="3C3C3C" w:themeColor="background2" w:themeShade="40"/>
        </w:rPr>
      </w:pPr>
      <w:r w:rsidRPr="00830CFC">
        <w:rPr>
          <w:b/>
          <w:noProof/>
          <w:color w:val="3C3C3C" w:themeColor="background2" w:themeShade="40"/>
        </w:rPr>
        <w:t>Requirments</w:t>
      </w:r>
      <w:r w:rsidR="002F3734" w:rsidRPr="00830CFC">
        <w:rPr>
          <w:b/>
          <w:noProof/>
          <w:color w:val="3C3C3C" w:themeColor="background2" w:themeShade="40"/>
        </w:rPr>
        <w:t xml:space="preserve">  -----------------------------------------------------------------------------</w:t>
      </w:r>
      <w:r w:rsidR="00155E99" w:rsidRPr="00830CFC">
        <w:rPr>
          <w:b/>
          <w:noProof/>
          <w:color w:val="3C3C3C" w:themeColor="background2" w:themeShade="40"/>
        </w:rPr>
        <w:t>-----</w:t>
      </w:r>
      <w:r w:rsidR="002F3734" w:rsidRPr="00830CFC">
        <w:rPr>
          <w:b/>
          <w:noProof/>
          <w:color w:val="3C3C3C" w:themeColor="background2" w:themeShade="40"/>
        </w:rPr>
        <w:t>----</w:t>
      </w:r>
      <w:r w:rsidR="00830CFC">
        <w:rPr>
          <w:b/>
          <w:noProof/>
          <w:color w:val="3C3C3C" w:themeColor="background2" w:themeShade="40"/>
        </w:rPr>
        <w:t>----</w:t>
      </w:r>
      <w:r w:rsidR="009D45C3">
        <w:rPr>
          <w:b/>
          <w:noProof/>
          <w:color w:val="3C3C3C" w:themeColor="background2" w:themeShade="40"/>
        </w:rPr>
        <w:t>----</w:t>
      </w:r>
      <w:r w:rsidR="00830CFC">
        <w:rPr>
          <w:b/>
          <w:noProof/>
          <w:color w:val="3C3C3C" w:themeColor="background2" w:themeShade="40"/>
        </w:rPr>
        <w:t>--</w:t>
      </w:r>
      <w:r w:rsidR="004121F3">
        <w:rPr>
          <w:b/>
          <w:noProof/>
          <w:color w:val="3C3C3C" w:themeColor="background2" w:themeShade="40"/>
        </w:rPr>
        <w:t>-----</w:t>
      </w:r>
      <w:r w:rsidR="002F3734" w:rsidRPr="00830CFC">
        <w:rPr>
          <w:b/>
          <w:noProof/>
          <w:color w:val="3C3C3C" w:themeColor="background2" w:themeShade="40"/>
        </w:rPr>
        <w:t>--</w:t>
      </w:r>
      <w:r w:rsidR="008212F5">
        <w:rPr>
          <w:b/>
          <w:noProof/>
          <w:color w:val="3C3C3C" w:themeColor="background2" w:themeShade="40"/>
        </w:rPr>
        <w:t>5</w:t>
      </w:r>
    </w:p>
    <w:p w:rsidR="008212F5" w:rsidRDefault="008212F5" w:rsidP="008212F5">
      <w:pPr>
        <w:pStyle w:val="ListParagraph"/>
        <w:spacing w:after="200"/>
        <w:rPr>
          <w:b/>
          <w:noProof/>
          <w:color w:val="3C3C3C" w:themeColor="background2" w:themeShade="40"/>
        </w:rPr>
      </w:pPr>
    </w:p>
    <w:p w:rsidR="008212F5" w:rsidRPr="008212F5" w:rsidRDefault="008212F5" w:rsidP="008212F5">
      <w:pPr>
        <w:pStyle w:val="ListParagraph"/>
        <w:numPr>
          <w:ilvl w:val="0"/>
          <w:numId w:val="23"/>
        </w:numPr>
        <w:spacing w:after="200"/>
        <w:rPr>
          <w:b/>
          <w:noProof/>
          <w:color w:val="3C3C3C" w:themeColor="background2" w:themeShade="40"/>
        </w:rPr>
      </w:pPr>
      <w:r>
        <w:rPr>
          <w:b/>
          <w:noProof/>
          <w:color w:val="3C3C3C" w:themeColor="background2" w:themeShade="40"/>
        </w:rPr>
        <w:t>Prototype</w:t>
      </w:r>
      <w:r w:rsidRPr="00830CFC">
        <w:rPr>
          <w:b/>
          <w:noProof/>
          <w:color w:val="3C3C3C" w:themeColor="background2" w:themeShade="40"/>
        </w:rPr>
        <w:t xml:space="preserve">  --------------------------------------------------------------------------------------</w:t>
      </w:r>
      <w:r>
        <w:rPr>
          <w:b/>
          <w:noProof/>
          <w:color w:val="3C3C3C" w:themeColor="background2" w:themeShade="40"/>
        </w:rPr>
        <w:t>-------------</w:t>
      </w:r>
      <w:r w:rsidR="009D45C3">
        <w:rPr>
          <w:b/>
          <w:noProof/>
          <w:color w:val="3C3C3C" w:themeColor="background2" w:themeShade="40"/>
        </w:rPr>
        <w:t>---</w:t>
      </w:r>
      <w:r>
        <w:rPr>
          <w:b/>
          <w:noProof/>
          <w:color w:val="3C3C3C" w:themeColor="background2" w:themeShade="40"/>
        </w:rPr>
        <w:t>---</w:t>
      </w:r>
      <w:r w:rsidRPr="00830CFC">
        <w:rPr>
          <w:b/>
          <w:noProof/>
          <w:color w:val="3C3C3C" w:themeColor="background2" w:themeShade="40"/>
        </w:rPr>
        <w:t>--</w:t>
      </w:r>
      <w:r>
        <w:rPr>
          <w:b/>
          <w:noProof/>
          <w:color w:val="3C3C3C" w:themeColor="background2" w:themeShade="40"/>
        </w:rPr>
        <w:t>6</w:t>
      </w:r>
    </w:p>
    <w:p w:rsidR="008212F5" w:rsidRPr="008212F5" w:rsidRDefault="008212F5" w:rsidP="008212F5">
      <w:pPr>
        <w:pStyle w:val="ListParagraph"/>
        <w:spacing w:after="200"/>
        <w:rPr>
          <w:b/>
          <w:noProof/>
          <w:color w:val="3C3C3C" w:themeColor="background2" w:themeShade="40"/>
        </w:rPr>
      </w:pPr>
    </w:p>
    <w:p w:rsidR="00ED16F8" w:rsidRPr="00155E99" w:rsidRDefault="00ED16F8" w:rsidP="008212F5">
      <w:pPr>
        <w:pStyle w:val="ListParagraph"/>
        <w:numPr>
          <w:ilvl w:val="0"/>
          <w:numId w:val="23"/>
        </w:numPr>
        <w:spacing w:after="200"/>
        <w:rPr>
          <w:b/>
          <w:noProof/>
          <w:color w:val="3C3C3C" w:themeColor="background2" w:themeShade="40"/>
        </w:rPr>
      </w:pPr>
      <w:r w:rsidRPr="00155E99">
        <w:rPr>
          <w:b/>
          <w:noProof/>
          <w:color w:val="3C3C3C" w:themeColor="background2" w:themeShade="40"/>
        </w:rPr>
        <w:t>Conclusion</w:t>
      </w:r>
      <w:r w:rsidR="00A51D5A" w:rsidRPr="00155E99">
        <w:rPr>
          <w:b/>
          <w:noProof/>
          <w:color w:val="3C3C3C" w:themeColor="background2" w:themeShade="40"/>
        </w:rPr>
        <w:t xml:space="preserve">  ----------------------------------------------------------------------------------------------------</w:t>
      </w:r>
      <w:r w:rsidR="00155E99">
        <w:rPr>
          <w:b/>
          <w:noProof/>
          <w:color w:val="3C3C3C" w:themeColor="background2" w:themeShade="40"/>
        </w:rPr>
        <w:t>-</w:t>
      </w:r>
      <w:r w:rsidR="00A51D5A" w:rsidRPr="00155E99">
        <w:rPr>
          <w:b/>
          <w:noProof/>
          <w:color w:val="3C3C3C" w:themeColor="background2" w:themeShade="40"/>
        </w:rPr>
        <w:t>----</w:t>
      </w:r>
      <w:r w:rsidR="008212F5">
        <w:rPr>
          <w:b/>
          <w:noProof/>
          <w:color w:val="3C3C3C" w:themeColor="background2" w:themeShade="40"/>
        </w:rPr>
        <w:t>7</w:t>
      </w:r>
    </w:p>
    <w:p w:rsidR="0048656C" w:rsidRPr="004F79C9" w:rsidRDefault="0048656C" w:rsidP="0048656C">
      <w:pPr>
        <w:pStyle w:val="ListParagraph"/>
        <w:spacing w:after="200"/>
        <w:rPr>
          <w:b/>
          <w:noProof/>
          <w:color w:val="3C3C3C" w:themeColor="background2" w:themeShade="40"/>
        </w:rPr>
      </w:pPr>
    </w:p>
    <w:p w:rsidR="0048656C" w:rsidRPr="00155E99" w:rsidRDefault="00155E99" w:rsidP="008212F5">
      <w:pPr>
        <w:pStyle w:val="ListParagraph"/>
        <w:numPr>
          <w:ilvl w:val="0"/>
          <w:numId w:val="23"/>
        </w:numPr>
        <w:spacing w:after="200"/>
        <w:rPr>
          <w:b/>
          <w:noProof/>
          <w:color w:val="3C3C3C" w:themeColor="background2" w:themeShade="40"/>
        </w:rPr>
      </w:pPr>
      <w:r w:rsidRPr="00155E99">
        <w:rPr>
          <w:b/>
          <w:noProof/>
          <w:color w:val="3C3C3C" w:themeColor="background2" w:themeShade="40"/>
        </w:rPr>
        <w:t xml:space="preserve"> </w:t>
      </w:r>
      <w:r w:rsidR="0048656C" w:rsidRPr="00155E99">
        <w:rPr>
          <w:b/>
          <w:noProof/>
          <w:color w:val="3C3C3C" w:themeColor="background2" w:themeShade="40"/>
        </w:rPr>
        <w:t>References-----------------------------------------------------------------------------------------------------</w:t>
      </w:r>
      <w:r>
        <w:rPr>
          <w:b/>
          <w:noProof/>
          <w:color w:val="3C3C3C" w:themeColor="background2" w:themeShade="40"/>
        </w:rPr>
        <w:t>-</w:t>
      </w:r>
      <w:r w:rsidR="0048656C" w:rsidRPr="00155E99">
        <w:rPr>
          <w:b/>
          <w:noProof/>
          <w:color w:val="3C3C3C" w:themeColor="background2" w:themeShade="40"/>
        </w:rPr>
        <w:t>--</w:t>
      </w:r>
      <w:r>
        <w:rPr>
          <w:b/>
          <w:noProof/>
          <w:color w:val="3C3C3C" w:themeColor="background2" w:themeShade="40"/>
        </w:rPr>
        <w:t>-</w:t>
      </w:r>
      <w:r w:rsidR="0048656C" w:rsidRPr="00155E99">
        <w:rPr>
          <w:b/>
          <w:noProof/>
          <w:color w:val="3C3C3C" w:themeColor="background2" w:themeShade="40"/>
        </w:rPr>
        <w:t>-</w:t>
      </w:r>
      <w:r w:rsidR="008212F5">
        <w:rPr>
          <w:b/>
          <w:noProof/>
          <w:color w:val="3C3C3C" w:themeColor="background2" w:themeShade="40"/>
        </w:rPr>
        <w:t>7</w:t>
      </w:r>
    </w:p>
    <w:p w:rsidR="00514F24" w:rsidRDefault="00514F24" w:rsidP="00AD3EC9">
      <w:pPr>
        <w:spacing w:after="200"/>
        <w:rPr>
          <w:b/>
          <w:noProof/>
        </w:rPr>
      </w:pPr>
    </w:p>
    <w:p w:rsidR="00514F24" w:rsidRPr="004F79C9" w:rsidRDefault="00514F24" w:rsidP="004F79C9">
      <w:pPr>
        <w:pStyle w:val="Heading1"/>
        <w:rPr>
          <w:color w:val="309C45"/>
        </w:rPr>
      </w:pPr>
      <w:bookmarkStart w:id="3" w:name="_Toc53757824"/>
      <w:r w:rsidRPr="004F79C9">
        <w:rPr>
          <w:color w:val="309C45"/>
        </w:rPr>
        <w:t>List of figures</w:t>
      </w:r>
      <w:bookmarkEnd w:id="3"/>
      <w:r w:rsidRPr="004F79C9">
        <w:rPr>
          <w:color w:val="309C45"/>
        </w:rPr>
        <w:t xml:space="preserve"> </w:t>
      </w:r>
    </w:p>
    <w:p w:rsidR="00FD4F99" w:rsidRDefault="00FD4F99" w:rsidP="00FD4F99">
      <w:pPr>
        <w:pStyle w:val="TOC1"/>
        <w:rPr>
          <w:rFonts w:eastAsiaTheme="minorEastAsia" w:cstheme="minorBidi"/>
          <w:smallCaps w:val="0"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</w:p>
    <w:p w:rsidR="00FD4F99" w:rsidRDefault="00075B03" w:rsidP="009D45C3">
      <w:pPr>
        <w:pStyle w:val="TOC3"/>
        <w:rPr>
          <w:rFonts w:eastAsiaTheme="minorEastAsia" w:cstheme="minorBidi"/>
          <w:smallCaps w:val="0"/>
          <w:color w:val="auto"/>
          <w:sz w:val="22"/>
          <w:szCs w:val="22"/>
        </w:rPr>
      </w:pPr>
      <w:hyperlink w:anchor="_Toc53757830" w:history="1">
        <w:r w:rsidR="00FD4F99" w:rsidRPr="006F4D83">
          <w:rPr>
            <w:rStyle w:val="Hyperlink"/>
            <w:rFonts w:asciiTheme="majorBidi" w:hAnsiTheme="majorBidi" w:cstheme="majorBidi"/>
          </w:rPr>
          <w:t>Figure 1 Technology</w:t>
        </w:r>
        <w:r w:rsidR="00FD4F99">
          <w:rPr>
            <w:webHidden/>
          </w:rPr>
          <w:tab/>
        </w:r>
        <w:r w:rsidR="009D45C3">
          <w:rPr>
            <w:webHidden/>
          </w:rPr>
          <w:t>4</w:t>
        </w:r>
      </w:hyperlink>
    </w:p>
    <w:p w:rsidR="00FD4F99" w:rsidRDefault="00075B03" w:rsidP="009D45C3">
      <w:pPr>
        <w:pStyle w:val="TOC3"/>
        <w:rPr>
          <w:rFonts w:eastAsiaTheme="minorEastAsia" w:cstheme="minorBidi"/>
          <w:smallCaps w:val="0"/>
          <w:color w:val="auto"/>
          <w:sz w:val="22"/>
          <w:szCs w:val="22"/>
        </w:rPr>
      </w:pPr>
      <w:hyperlink w:anchor="_Toc53757890" w:history="1">
        <w:r w:rsidR="009D45C3">
          <w:rPr>
            <w:rStyle w:val="Hyperlink"/>
            <w:rFonts w:asciiTheme="majorBidi" w:hAnsiTheme="majorBidi" w:cstheme="majorBidi"/>
          </w:rPr>
          <w:t xml:space="preserve">Figure 2 Prototype </w:t>
        </w:r>
        <w:r w:rsidR="00FD4F99" w:rsidRPr="006F4D83">
          <w:rPr>
            <w:rStyle w:val="Hyperlink"/>
            <w:rFonts w:asciiTheme="majorBidi" w:hAnsiTheme="majorBidi" w:cstheme="majorBidi"/>
          </w:rPr>
          <w:t>.</w:t>
        </w:r>
        <w:r w:rsidR="00FD4F99">
          <w:rPr>
            <w:webHidden/>
          </w:rPr>
          <w:tab/>
        </w:r>
        <w:r w:rsidR="009D45C3">
          <w:rPr>
            <w:webHidden/>
          </w:rPr>
          <w:t>6</w:t>
        </w:r>
      </w:hyperlink>
    </w:p>
    <w:p w:rsidR="00514F24" w:rsidRDefault="00FD4F99" w:rsidP="00FD4F99">
      <w:pPr>
        <w:spacing w:after="200"/>
        <w:rPr>
          <w:b/>
          <w:noProof/>
        </w:rPr>
      </w:pPr>
      <w:r>
        <w:rPr>
          <w:b/>
          <w:noProof/>
        </w:rPr>
        <w:fldChar w:fldCharType="end"/>
      </w:r>
    </w:p>
    <w:p w:rsidR="00FD4F99" w:rsidRDefault="00FD4F99" w:rsidP="00FD4F99">
      <w:pPr>
        <w:spacing w:after="200"/>
        <w:rPr>
          <w:b/>
          <w:noProof/>
        </w:rPr>
      </w:pPr>
    </w:p>
    <w:p w:rsidR="00FD4F99" w:rsidRDefault="00FD4F99" w:rsidP="00FD4F99">
      <w:pPr>
        <w:spacing w:after="200"/>
        <w:rPr>
          <w:b/>
          <w:noProof/>
        </w:rPr>
      </w:pPr>
    </w:p>
    <w:p w:rsidR="004121F3" w:rsidRDefault="004121F3" w:rsidP="00FD4F99">
      <w:pPr>
        <w:spacing w:after="200"/>
        <w:rPr>
          <w:b/>
          <w:noProof/>
        </w:rPr>
      </w:pPr>
    </w:p>
    <w:p w:rsidR="008212F5" w:rsidRDefault="008212F5" w:rsidP="00FD4F99">
      <w:pPr>
        <w:spacing w:after="200"/>
        <w:rPr>
          <w:b/>
          <w:noProof/>
        </w:rPr>
      </w:pPr>
    </w:p>
    <w:p w:rsidR="00F22A98" w:rsidRDefault="00F22A98" w:rsidP="00FD4F99">
      <w:pPr>
        <w:spacing w:after="200"/>
        <w:rPr>
          <w:b/>
          <w:noProof/>
        </w:rPr>
      </w:pPr>
    </w:p>
    <w:p w:rsidR="00F22A98" w:rsidRDefault="00F22A98" w:rsidP="00FD4F99">
      <w:pPr>
        <w:spacing w:after="200"/>
        <w:rPr>
          <w:b/>
          <w:noProof/>
        </w:rPr>
      </w:pPr>
    </w:p>
    <w:p w:rsidR="00FD4F99" w:rsidRDefault="00FD4F99" w:rsidP="00FD4F99">
      <w:pPr>
        <w:spacing w:after="200"/>
        <w:rPr>
          <w:b/>
          <w:noProof/>
        </w:rPr>
      </w:pPr>
    </w:p>
    <w:p w:rsidR="00FD4F99" w:rsidRDefault="00FD4F99" w:rsidP="00FD4F99">
      <w:pPr>
        <w:spacing w:after="200"/>
        <w:rPr>
          <w:b/>
          <w:noProof/>
        </w:rPr>
      </w:pPr>
    </w:p>
    <w:p w:rsidR="00623383" w:rsidRPr="0038607C" w:rsidRDefault="00623383" w:rsidP="004F79C9">
      <w:pPr>
        <w:pStyle w:val="Heading1"/>
        <w:pBdr>
          <w:bottom w:val="single" w:sz="12" w:space="1" w:color="auto"/>
        </w:pBdr>
        <w:rPr>
          <w:b/>
          <w:bCs/>
          <w:sz w:val="24"/>
          <w:szCs w:val="24"/>
        </w:rPr>
      </w:pPr>
      <w:bookmarkStart w:id="4" w:name="_Toc53757825"/>
      <w:r w:rsidRPr="004F79C9">
        <w:rPr>
          <w:color w:val="309C45"/>
        </w:rPr>
        <w:lastRenderedPageBreak/>
        <w:t>Introduction</w:t>
      </w:r>
      <w:bookmarkEnd w:id="4"/>
    </w:p>
    <w:p w:rsidR="004F79C9" w:rsidRDefault="004F79C9" w:rsidP="00FE08FF"/>
    <w:p w:rsidR="004A75BC" w:rsidRPr="00F22A98" w:rsidRDefault="004A75BC" w:rsidP="004A75BC">
      <w:pPr>
        <w:rPr>
          <w:rFonts w:ascii="Franklin Gothic Book" w:hAnsi="Franklin Gothic Book"/>
          <w:color w:val="auto"/>
          <w:spacing w:val="20"/>
          <w:sz w:val="24"/>
          <w:szCs w:val="24"/>
        </w:rPr>
      </w:pP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     The foundation of success in life is good health: that is the substratum fortune; it is also the basis of happiness. A person cannot accumulate a fortune very well when he is sick.</w:t>
      </w:r>
    </w:p>
    <w:p w:rsidR="004A75BC" w:rsidRPr="00F22A98" w:rsidRDefault="004A75BC" w:rsidP="004A75BC">
      <w:pPr>
        <w:rPr>
          <w:rFonts w:ascii="Franklin Gothic Book" w:hAnsi="Franklin Gothic Book"/>
          <w:color w:val="auto"/>
          <w:spacing w:val="20"/>
          <w:sz w:val="24"/>
          <w:szCs w:val="24"/>
        </w:rPr>
      </w:pP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     I chose the 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M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inistry of 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H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ealth because it is considered the most important ministr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y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at the present time due to the corona </w:t>
      </w:r>
      <w:r w:rsidR="00050F59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pandemic. We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all have to care about our health and read everything about it (</w:t>
      </w:r>
      <w:r w:rsidR="00050F59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articles,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</w:t>
      </w:r>
      <w:r w:rsidR="00050F59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advice...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) because the human is our most precious possession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.</w:t>
      </w:r>
    </w:p>
    <w:p w:rsidR="004A75BC" w:rsidRPr="00F22A98" w:rsidRDefault="004A75BC" w:rsidP="004A75BC">
      <w:pPr>
        <w:rPr>
          <w:rFonts w:ascii="Franklin Gothic Book" w:hAnsi="Franklin Gothic Book"/>
          <w:color w:val="auto"/>
          <w:spacing w:val="20"/>
          <w:sz w:val="24"/>
          <w:szCs w:val="24"/>
        </w:rPr>
      </w:pP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     My website contains many tips, information about many diseases, news, announcement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s,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and many electronic services that citizens need: Ideal Weight, Suggestion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s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or Complaint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s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and Vaccinations for Babies. </w:t>
      </w:r>
    </w:p>
    <w:p w:rsidR="0038607C" w:rsidRPr="00F22A98" w:rsidRDefault="004A75BC" w:rsidP="00F22A98">
      <w:pPr>
        <w:rPr>
          <w:rFonts w:ascii="Franklin Gothic Book" w:hAnsi="Franklin Gothic Book"/>
          <w:color w:val="auto"/>
          <w:spacing w:val="20"/>
          <w:sz w:val="24"/>
          <w:szCs w:val="24"/>
        </w:rPr>
      </w:pP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     I 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created 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my website 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to be 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easy to use, simple,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able to 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open from any device (mobile/laptop)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,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responsive, can 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be 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translate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d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into different multiple languages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,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and 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t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he colors are suitable and </w:t>
      </w:r>
      <w:r w:rsidR="008C1083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c</w:t>
      </w: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omfortable.</w:t>
      </w:r>
    </w:p>
    <w:p w:rsidR="00FE74E4" w:rsidRDefault="00FE74E4" w:rsidP="00FE08FF"/>
    <w:p w:rsidR="00623383" w:rsidRPr="004F79C9" w:rsidRDefault="004121F3" w:rsidP="004121F3">
      <w:pPr>
        <w:pStyle w:val="Heading1"/>
        <w:pBdr>
          <w:bottom w:val="single" w:sz="12" w:space="1" w:color="auto"/>
        </w:pBdr>
        <w:rPr>
          <w:color w:val="309C45"/>
        </w:rPr>
      </w:pPr>
      <w:r w:rsidRPr="004121F3">
        <w:rPr>
          <w:color w:val="309C45"/>
        </w:rPr>
        <w:t>Technology</w:t>
      </w:r>
    </w:p>
    <w:p w:rsidR="00973ABF" w:rsidRDefault="00973ABF" w:rsidP="00973AB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E356F" w:rsidRPr="00973ABF" w:rsidRDefault="00973ABF" w:rsidP="00973ABF">
      <w:pPr>
        <w:pStyle w:val="Heading3"/>
        <w:rPr>
          <w:color w:val="404040" w:themeColor="text1" w:themeTint="BF"/>
          <w:sz w:val="32"/>
          <w:szCs w:val="32"/>
        </w:rPr>
      </w:pPr>
      <w:bookmarkStart w:id="5" w:name="_Toc53757828"/>
      <w:r>
        <w:rPr>
          <w:color w:val="404040" w:themeColor="text1" w:themeTint="BF"/>
          <w:sz w:val="32"/>
          <w:szCs w:val="32"/>
        </w:rPr>
        <w:t>1.</w:t>
      </w:r>
      <w:r w:rsidRPr="00973ABF">
        <w:rPr>
          <w:color w:val="404040" w:themeColor="text1" w:themeTint="BF"/>
          <w:sz w:val="32"/>
          <w:szCs w:val="32"/>
        </w:rPr>
        <w:t xml:space="preserve"> Front </w:t>
      </w:r>
      <w:r w:rsidR="007E356F" w:rsidRPr="00973ABF">
        <w:rPr>
          <w:color w:val="404040" w:themeColor="text1" w:themeTint="BF"/>
          <w:sz w:val="32"/>
          <w:szCs w:val="32"/>
        </w:rPr>
        <w:t>End</w:t>
      </w:r>
      <w:bookmarkEnd w:id="5"/>
    </w:p>
    <w:p w:rsidR="004121F3" w:rsidRDefault="00973ABF" w:rsidP="004121F3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</w:t>
      </w:r>
      <w:r w:rsidR="00050F59"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 xml:space="preserve">Front-end developers work on what the user can </w:t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 xml:space="preserve">see. </w:t>
      </w:r>
      <w:r w:rsidR="004121F3"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Which</w:t>
      </w:r>
      <w:r w:rsidR="008F6A5A"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 xml:space="preserve"> </w:t>
      </w:r>
      <w:proofErr w:type="gramStart"/>
      <w:r w:rsidR="008F6A5A"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are:</w:t>
      </w:r>
      <w:proofErr w:type="gramEnd"/>
    </w:p>
    <w:p w:rsidR="004121F3" w:rsidRDefault="004121F3" w:rsidP="004121F3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:rsidR="004121F3" w:rsidRPr="000C2186" w:rsidRDefault="004121F3" w:rsidP="004121F3">
      <w:pPr>
        <w:pStyle w:val="ListParagraph"/>
        <w:numPr>
          <w:ilvl w:val="0"/>
          <w:numId w:val="44"/>
        </w:numPr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</w:pPr>
      <w:r w:rsidRPr="004121F3">
        <w:rPr>
          <w:rStyle w:val="Heading2Char"/>
          <w:sz w:val="28"/>
        </w:rPr>
        <w:t>HTML</w:t>
      </w:r>
      <w:r w:rsidRPr="004121F3">
        <w:rPr>
          <w:sz w:val="24"/>
          <w:szCs w:val="24"/>
        </w:rPr>
        <w:t xml:space="preserve">: </w:t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Hypertext Markup Language (HTML) is the standard </w:t>
      </w:r>
      <w:hyperlink r:id="rId12" w:tooltip="Markup language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markup language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for documents designed to be displayed in a </w:t>
      </w:r>
      <w:hyperlink r:id="rId13" w:tooltip="Web browser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web browser</w:t>
        </w:r>
      </w:hyperlink>
      <w:r w:rsidR="009332C9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.</w:t>
      </w:r>
    </w:p>
    <w:p w:rsidR="004121F3" w:rsidRPr="004723CB" w:rsidRDefault="004121F3" w:rsidP="004121F3">
      <w:pPr>
        <w:pStyle w:val="ListParagraph"/>
        <w:ind w:left="2160"/>
        <w:rPr>
          <w:sz w:val="24"/>
          <w:szCs w:val="24"/>
        </w:rPr>
      </w:pPr>
    </w:p>
    <w:p w:rsidR="004121F3" w:rsidRPr="000C2186" w:rsidRDefault="004121F3" w:rsidP="004121F3">
      <w:pPr>
        <w:pStyle w:val="ListParagraph"/>
        <w:numPr>
          <w:ilvl w:val="0"/>
          <w:numId w:val="44"/>
        </w:numPr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</w:pPr>
      <w:r w:rsidRPr="004121F3">
        <w:rPr>
          <w:rStyle w:val="Heading2Char"/>
          <w:sz w:val="28"/>
        </w:rPr>
        <w:t>CSS</w:t>
      </w:r>
      <w:r w:rsidRPr="004121F3">
        <w:rPr>
          <w:rStyle w:val="Heading2Char"/>
          <w:sz w:val="32"/>
          <w:szCs w:val="32"/>
        </w:rPr>
        <w:t>:</w:t>
      </w:r>
      <w:r w:rsidRPr="004121F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Cascading Style Sheets (CSS) is a </w:t>
      </w:r>
      <w:hyperlink r:id="rId14" w:tooltip="Style sheet language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 xml:space="preserve">style </w:t>
        </w:r>
        <w:r w:rsidR="009332C9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 xml:space="preserve">of </w:t>
        </w:r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sheet language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used for describing the </w:t>
      </w:r>
      <w:hyperlink r:id="rId15" w:tooltip="Presentation semantics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presentation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of a document written in a </w:t>
      </w:r>
      <w:hyperlink r:id="rId16" w:tooltip="Markup language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markup language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such as </w:t>
      </w:r>
      <w:hyperlink r:id="rId17" w:tooltip="HTML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HTML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.</w:t>
      </w:r>
    </w:p>
    <w:p w:rsidR="004121F3" w:rsidRPr="004723CB" w:rsidRDefault="004121F3" w:rsidP="004121F3">
      <w:pPr>
        <w:pStyle w:val="ListParagraph"/>
        <w:ind w:left="2160"/>
        <w:rPr>
          <w:sz w:val="24"/>
          <w:szCs w:val="24"/>
        </w:rPr>
      </w:pPr>
      <w:r w:rsidRPr="004723CB">
        <w:rPr>
          <w:sz w:val="24"/>
          <w:szCs w:val="24"/>
        </w:rPr>
        <w:t xml:space="preserve"> </w:t>
      </w:r>
    </w:p>
    <w:p w:rsidR="004121F3" w:rsidRPr="000C2186" w:rsidRDefault="004121F3" w:rsidP="004121F3">
      <w:pPr>
        <w:pStyle w:val="ListParagraph"/>
        <w:numPr>
          <w:ilvl w:val="0"/>
          <w:numId w:val="44"/>
        </w:numPr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</w:pPr>
      <w:r w:rsidRPr="004121F3">
        <w:rPr>
          <w:rStyle w:val="Heading2Char"/>
          <w:sz w:val="28"/>
        </w:rPr>
        <w:t>JavaScript</w:t>
      </w:r>
      <w:r w:rsidRPr="000C2186">
        <w:rPr>
          <w:color w:val="0D0D0D" w:themeColor="text1" w:themeTint="F2"/>
          <w:sz w:val="24"/>
          <w:szCs w:val="24"/>
        </w:rPr>
        <w:t>:</w:t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 xml:space="preserve"> is a programming language commonly used in web development. It was originally developed by Netscape as a means to add dynamic and interactive elements to websites.</w:t>
      </w:r>
    </w:p>
    <w:p w:rsidR="004121F3" w:rsidRDefault="004121F3" w:rsidP="004121F3">
      <w:pPr>
        <w:pStyle w:val="ListParagraph"/>
        <w:ind w:left="2160"/>
        <w:rPr>
          <w:sz w:val="24"/>
          <w:szCs w:val="24"/>
        </w:rPr>
      </w:pPr>
    </w:p>
    <w:p w:rsidR="004121F3" w:rsidRPr="000C2186" w:rsidRDefault="004121F3" w:rsidP="004121F3">
      <w:pPr>
        <w:pStyle w:val="ListParagraph"/>
        <w:numPr>
          <w:ilvl w:val="0"/>
          <w:numId w:val="44"/>
        </w:numPr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</w:pPr>
      <w:r w:rsidRPr="004121F3">
        <w:rPr>
          <w:rStyle w:val="Heading2Char"/>
          <w:sz w:val="28"/>
        </w:rPr>
        <w:lastRenderedPageBreak/>
        <w:t>Bootstrap framework</w:t>
      </w:r>
      <w:r w:rsidRPr="000C2186">
        <w:rPr>
          <w:color w:val="0D0D0D" w:themeColor="text1" w:themeTint="F2"/>
          <w:sz w:val="24"/>
          <w:szCs w:val="24"/>
        </w:rPr>
        <w:t>:</w:t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 xml:space="preserve"> is a </w:t>
      </w:r>
      <w:hyperlink r:id="rId18" w:tooltip="Free and open-source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free and open-source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</w:t>
      </w:r>
      <w:hyperlink r:id="rId19" w:tooltip="CSS framework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CSS framework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directed at responsive, </w:t>
      </w:r>
      <w:hyperlink r:id="rId20" w:anchor="Mobile_first,_unobtrusive_JavaScript,_and_progressive_enhancement" w:tooltip="Responsive web design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mobile-first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</w:t>
      </w:r>
      <w:hyperlink r:id="rId21" w:tooltip="Front-end web development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front-end web development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. It contains </w:t>
      </w:r>
      <w:hyperlink r:id="rId22" w:tooltip="CSS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CSS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- and (optionally) </w:t>
      </w:r>
      <w:hyperlink r:id="rId23" w:tooltip="JavaScript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JavaScript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-based design templates for </w:t>
      </w:r>
      <w:hyperlink r:id="rId24" w:anchor="Typography" w:tooltip="Web design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typography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, </w:t>
      </w:r>
      <w:hyperlink r:id="rId25" w:tooltip="Form (HTML)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forms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, </w:t>
      </w:r>
      <w:hyperlink r:id="rId26" w:anchor="HTML" w:tooltip="Button (computing)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buttons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, </w:t>
      </w:r>
      <w:hyperlink r:id="rId27" w:anchor="Local_website_navigation" w:tooltip="Web navigation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navigation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, and other interface components.</w:t>
      </w:r>
    </w:p>
    <w:p w:rsidR="00973ABF" w:rsidRPr="008F6A5A" w:rsidRDefault="00973ABF" w:rsidP="00973AB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:rsidR="00973ABF" w:rsidRPr="00973ABF" w:rsidRDefault="00973ABF" w:rsidP="00973ABF">
      <w:pPr>
        <w:pStyle w:val="Heading3"/>
        <w:rPr>
          <w:color w:val="404040" w:themeColor="text1" w:themeTint="BF"/>
          <w:sz w:val="32"/>
          <w:szCs w:val="32"/>
        </w:rPr>
      </w:pPr>
      <w:bookmarkStart w:id="6" w:name="_Toc53757829"/>
      <w:r>
        <w:rPr>
          <w:color w:val="404040" w:themeColor="text1" w:themeTint="BF"/>
          <w:sz w:val="32"/>
          <w:szCs w:val="32"/>
        </w:rPr>
        <w:t>2.</w:t>
      </w:r>
      <w:r w:rsidRPr="00973ABF">
        <w:rPr>
          <w:color w:val="404040" w:themeColor="text1" w:themeTint="BF"/>
          <w:sz w:val="32"/>
          <w:szCs w:val="32"/>
        </w:rPr>
        <w:t xml:space="preserve"> </w:t>
      </w:r>
      <w:r>
        <w:rPr>
          <w:color w:val="404040" w:themeColor="text1" w:themeTint="BF"/>
          <w:sz w:val="32"/>
          <w:szCs w:val="32"/>
        </w:rPr>
        <w:t>Back</w:t>
      </w:r>
      <w:r w:rsidRPr="00973ABF">
        <w:rPr>
          <w:color w:val="404040" w:themeColor="text1" w:themeTint="BF"/>
          <w:sz w:val="32"/>
          <w:szCs w:val="32"/>
        </w:rPr>
        <w:t xml:space="preserve"> End</w:t>
      </w:r>
      <w:bookmarkEnd w:id="6"/>
    </w:p>
    <w:p w:rsidR="008F6A5A" w:rsidRPr="00050F59" w:rsidRDefault="00973ABF" w:rsidP="00973ABF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B</w:t>
      </w:r>
      <w:r w:rsidR="00050F59"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ack-end developers build the infrastructure that supports it.</w:t>
      </w:r>
    </w:p>
    <w:p w:rsidR="004121F3" w:rsidRPr="000C2186" w:rsidRDefault="004121F3" w:rsidP="004121F3">
      <w:pPr>
        <w:pStyle w:val="ListParagraph"/>
        <w:numPr>
          <w:ilvl w:val="0"/>
          <w:numId w:val="46"/>
        </w:numPr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</w:pPr>
      <w:bookmarkStart w:id="7" w:name="_Toc53757886"/>
      <w:r w:rsidRPr="004121F3">
        <w:rPr>
          <w:rStyle w:val="Heading2Char"/>
          <w:sz w:val="28"/>
        </w:rPr>
        <w:t>PHP:</w:t>
      </w:r>
      <w:bookmarkEnd w:id="7"/>
      <w:r w:rsidRPr="004121F3">
        <w:rPr>
          <w:sz w:val="24"/>
          <w:szCs w:val="24"/>
        </w:rPr>
        <w:t xml:space="preserve"> </w:t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is a </w:t>
      </w:r>
      <w:hyperlink r:id="rId28" w:tooltip="General-purpose programming language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general-purpose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</w:t>
      </w:r>
      <w:hyperlink r:id="rId29" w:tooltip="Scripting language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scripting language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especially suited to </w:t>
      </w:r>
      <w:hyperlink r:id="rId30" w:tooltip="Web development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web development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. It was origi</w:t>
      </w:r>
      <w:r w:rsid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nally created by Danish</w:t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</w:t>
      </w:r>
      <w:hyperlink r:id="rId31" w:tooltip="Programmer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programmer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</w:t>
      </w:r>
      <w:proofErr w:type="spellStart"/>
      <w:r w:rsidR="0089556F">
        <w:fldChar w:fldCharType="begin"/>
      </w:r>
      <w:r w:rsidR="0089556F">
        <w:instrText xml:space="preserve"> HYPERLINK "https://en.wikipedia.org/wiki/Rasmus_Lerdorf" \o "Rasmus Lerdorf" </w:instrText>
      </w:r>
      <w:r w:rsidR="0089556F">
        <w:fldChar w:fldCharType="separate"/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Rasmus</w:t>
      </w:r>
      <w:proofErr w:type="spellEnd"/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 xml:space="preserve"> </w:t>
      </w:r>
      <w:proofErr w:type="spellStart"/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Lerdorf</w:t>
      </w:r>
      <w:proofErr w:type="spellEnd"/>
      <w:r w:rsidR="0089556F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fldChar w:fldCharType="end"/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in 1994; the PHP </w:t>
      </w:r>
      <w:hyperlink r:id="rId32" w:tooltip="Reference implementation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reference implementation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is now produced by The PHP Group.</w:t>
      </w:r>
    </w:p>
    <w:p w:rsidR="004121F3" w:rsidRPr="004723CB" w:rsidRDefault="004121F3" w:rsidP="004121F3">
      <w:pPr>
        <w:pStyle w:val="ListParagraph"/>
        <w:ind w:left="2160"/>
        <w:rPr>
          <w:sz w:val="24"/>
          <w:szCs w:val="24"/>
        </w:rPr>
      </w:pPr>
    </w:p>
    <w:p w:rsidR="004121F3" w:rsidRPr="004121F3" w:rsidRDefault="004121F3" w:rsidP="000C2186">
      <w:pPr>
        <w:pStyle w:val="ListParagraph"/>
        <w:numPr>
          <w:ilvl w:val="0"/>
          <w:numId w:val="45"/>
        </w:numPr>
        <w:rPr>
          <w:sz w:val="24"/>
          <w:szCs w:val="24"/>
        </w:rPr>
      </w:pPr>
      <w:bookmarkStart w:id="8" w:name="_Toc53757887"/>
      <w:r w:rsidRPr="004121F3">
        <w:rPr>
          <w:rStyle w:val="Heading2Char"/>
          <w:sz w:val="28"/>
        </w:rPr>
        <w:t>MySQL</w:t>
      </w:r>
      <w:r w:rsidRPr="004121F3">
        <w:rPr>
          <w:rStyle w:val="Heading2Char"/>
          <w:sz w:val="32"/>
          <w:szCs w:val="32"/>
        </w:rPr>
        <w:t>:</w:t>
      </w:r>
      <w:bookmarkEnd w:id="8"/>
      <w:r w:rsidRPr="004121F3">
        <w:rPr>
          <w:sz w:val="24"/>
          <w:szCs w:val="24"/>
        </w:rPr>
        <w:t xml:space="preserve"> </w:t>
      </w:r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is an </w:t>
      </w:r>
      <w:hyperlink r:id="rId33" w:tooltip="Open-source software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open-source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</w:t>
      </w:r>
      <w:hyperlink r:id="rId34" w:tooltip="Relational database management system" w:history="1">
        <w:r w:rsid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 xml:space="preserve">relational database management </w:t>
        </w:r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system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 Its name is a combination of "My", the name of co-founder </w:t>
      </w:r>
      <w:hyperlink r:id="rId35" w:tooltip="Michael Widenius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 xml:space="preserve">Michael </w:t>
        </w:r>
        <w:proofErr w:type="spellStart"/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Widenius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's</w:t>
      </w:r>
      <w:proofErr w:type="spellEnd"/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 xml:space="preserve"> daughter, and "</w:t>
      </w:r>
      <w:hyperlink r:id="rId36" w:tooltip="SQL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SQL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", the abbreviation for </w:t>
      </w:r>
      <w:hyperlink r:id="rId37" w:tooltip="Structured Query Language" w:history="1">
        <w:r w:rsidRPr="000C2186">
          <w:rPr>
            <w:rFonts w:ascii="Franklin Gothic Book" w:hAnsi="Franklin Gothic Book"/>
            <w:color w:val="0D0D0D" w:themeColor="text1" w:themeTint="F2"/>
            <w:spacing w:val="20"/>
            <w:sz w:val="24"/>
            <w:szCs w:val="24"/>
          </w:rPr>
          <w:t>Structured Query Language</w:t>
        </w:r>
      </w:hyperlink>
      <w:r w:rsidRPr="000C2186">
        <w:rPr>
          <w:rFonts w:ascii="Franklin Gothic Book" w:hAnsi="Franklin Gothic Book"/>
          <w:color w:val="0D0D0D" w:themeColor="text1" w:themeTint="F2"/>
          <w:spacing w:val="20"/>
          <w:sz w:val="24"/>
          <w:szCs w:val="24"/>
        </w:rPr>
        <w:t>.</w:t>
      </w:r>
    </w:p>
    <w:p w:rsidR="00973ABF" w:rsidRDefault="00973ABF" w:rsidP="001E2B92">
      <w:pPr>
        <w:rPr>
          <w:sz w:val="24"/>
          <w:szCs w:val="24"/>
        </w:rPr>
      </w:pPr>
    </w:p>
    <w:p w:rsidR="004121F3" w:rsidRDefault="004121F3" w:rsidP="001E2B92">
      <w:pPr>
        <w:rPr>
          <w:sz w:val="24"/>
          <w:szCs w:val="24"/>
        </w:rPr>
      </w:pPr>
    </w:p>
    <w:p w:rsidR="004121F3" w:rsidRPr="001E2B92" w:rsidRDefault="004121F3" w:rsidP="001E2B92">
      <w:pPr>
        <w:rPr>
          <w:sz w:val="24"/>
          <w:szCs w:val="24"/>
        </w:rPr>
      </w:pPr>
    </w:p>
    <w:p w:rsidR="00973ABF" w:rsidRPr="00973ABF" w:rsidRDefault="00FE74E4" w:rsidP="00973AB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ADC1BD" wp14:editId="37EE40A9">
            <wp:extent cx="6733309" cy="1472540"/>
            <wp:effectExtent l="0" t="38100" r="0" b="13970"/>
            <wp:docPr id="688" name="Diagram 6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:rsidR="001E2B92" w:rsidRPr="001E2B92" w:rsidRDefault="001E2B92" w:rsidP="001E2B92">
      <w:pPr>
        <w:pStyle w:val="Heading3"/>
        <w:jc w:val="center"/>
        <w:rPr>
          <w:rFonts w:asciiTheme="majorBidi" w:hAnsiTheme="majorBidi" w:cstheme="majorBidi"/>
          <w:color w:val="309C45"/>
          <w:sz w:val="20"/>
          <w:szCs w:val="20"/>
        </w:rPr>
      </w:pPr>
      <w:bookmarkStart w:id="9" w:name="_Toc52997473"/>
      <w:bookmarkStart w:id="10" w:name="_Toc52649023"/>
      <w:bookmarkStart w:id="11" w:name="_Toc53757830"/>
      <w:r w:rsidRPr="001E2B92">
        <w:rPr>
          <w:rFonts w:asciiTheme="majorBidi" w:hAnsiTheme="majorBidi" w:cstheme="majorBidi"/>
          <w:color w:val="309C45"/>
          <w:sz w:val="20"/>
          <w:szCs w:val="20"/>
        </w:rPr>
        <w:t xml:space="preserve">Figure </w:t>
      </w:r>
      <w:r w:rsidRPr="001E2B92">
        <w:rPr>
          <w:rFonts w:asciiTheme="majorBidi" w:hAnsiTheme="majorBidi" w:cstheme="majorBidi"/>
          <w:color w:val="309C45"/>
          <w:sz w:val="20"/>
          <w:szCs w:val="20"/>
        </w:rPr>
        <w:fldChar w:fldCharType="begin"/>
      </w:r>
      <w:r w:rsidRPr="001E2B92">
        <w:rPr>
          <w:rFonts w:asciiTheme="majorBidi" w:hAnsiTheme="majorBidi" w:cstheme="majorBidi"/>
          <w:color w:val="309C45"/>
          <w:sz w:val="20"/>
          <w:szCs w:val="20"/>
        </w:rPr>
        <w:instrText xml:space="preserve"> SEQ Figure \* ARABIC </w:instrText>
      </w:r>
      <w:r w:rsidRPr="001E2B92">
        <w:rPr>
          <w:rFonts w:asciiTheme="majorBidi" w:hAnsiTheme="majorBidi" w:cstheme="majorBidi"/>
          <w:color w:val="309C45"/>
          <w:sz w:val="20"/>
          <w:szCs w:val="20"/>
        </w:rPr>
        <w:fldChar w:fldCharType="separate"/>
      </w:r>
      <w:r w:rsidRPr="001E2B92">
        <w:rPr>
          <w:rFonts w:asciiTheme="majorBidi" w:hAnsiTheme="majorBidi" w:cstheme="majorBidi"/>
          <w:color w:val="309C45"/>
          <w:sz w:val="20"/>
          <w:szCs w:val="20"/>
        </w:rPr>
        <w:t>1</w:t>
      </w:r>
      <w:r w:rsidRPr="001E2B92">
        <w:rPr>
          <w:rFonts w:asciiTheme="majorBidi" w:hAnsiTheme="majorBidi" w:cstheme="majorBidi"/>
          <w:color w:val="309C45"/>
          <w:sz w:val="20"/>
          <w:szCs w:val="20"/>
        </w:rPr>
        <w:fldChar w:fldCharType="end"/>
      </w:r>
      <w:r w:rsidRPr="001E2B92">
        <w:rPr>
          <w:rFonts w:asciiTheme="majorBidi" w:hAnsiTheme="majorBidi" w:cstheme="majorBidi"/>
          <w:color w:val="309C45"/>
          <w:sz w:val="20"/>
          <w:szCs w:val="20"/>
        </w:rPr>
        <w:t xml:space="preserve"> </w:t>
      </w:r>
      <w:bookmarkEnd w:id="9"/>
      <w:bookmarkEnd w:id="10"/>
      <w:r w:rsidRPr="001E2B92">
        <w:rPr>
          <w:rFonts w:asciiTheme="majorBidi" w:hAnsiTheme="majorBidi" w:cstheme="majorBidi"/>
          <w:color w:val="309C45"/>
          <w:sz w:val="20"/>
          <w:szCs w:val="20"/>
        </w:rPr>
        <w:t>Technology</w:t>
      </w:r>
      <w:bookmarkEnd w:id="11"/>
    </w:p>
    <w:p w:rsidR="001E2B92" w:rsidRDefault="001E2B92" w:rsidP="00973ABF">
      <w:pPr>
        <w:pStyle w:val="Heading3"/>
        <w:rPr>
          <w:color w:val="404040" w:themeColor="text1" w:themeTint="BF"/>
          <w:sz w:val="32"/>
          <w:szCs w:val="32"/>
        </w:rPr>
      </w:pPr>
    </w:p>
    <w:p w:rsidR="008925CE" w:rsidRDefault="008925CE" w:rsidP="008925CE"/>
    <w:p w:rsidR="004121F3" w:rsidRDefault="004121F3" w:rsidP="008925CE"/>
    <w:p w:rsidR="004121F3" w:rsidRDefault="004121F3" w:rsidP="008925CE">
      <w:bookmarkStart w:id="12" w:name="_GoBack"/>
      <w:bookmarkEnd w:id="12"/>
    </w:p>
    <w:p w:rsidR="004121F3" w:rsidRDefault="004121F3" w:rsidP="008925CE"/>
    <w:p w:rsidR="00FE74E4" w:rsidRPr="004F79C9" w:rsidRDefault="00FE74E4" w:rsidP="00FE74E4">
      <w:pPr>
        <w:pStyle w:val="Heading1"/>
        <w:pBdr>
          <w:bottom w:val="single" w:sz="12" w:space="1" w:color="auto"/>
        </w:pBdr>
        <w:rPr>
          <w:color w:val="309C45"/>
        </w:rPr>
      </w:pPr>
      <w:bookmarkStart w:id="13" w:name="_Toc53757833"/>
      <w:r>
        <w:rPr>
          <w:color w:val="309C45"/>
        </w:rPr>
        <w:lastRenderedPageBreak/>
        <w:t>Requirements</w:t>
      </w:r>
      <w:bookmarkEnd w:id="13"/>
    </w:p>
    <w:p w:rsidR="008D1FFD" w:rsidRPr="00121C52" w:rsidRDefault="008D1FFD" w:rsidP="00121C52">
      <w:pPr>
        <w:rPr>
          <w:sz w:val="24"/>
          <w:szCs w:val="24"/>
        </w:rPr>
      </w:pPr>
    </w:p>
    <w:p w:rsidR="00FE74E4" w:rsidRDefault="00100FA0" w:rsidP="00FE74E4">
      <w:pPr>
        <w:pStyle w:val="Heading2"/>
        <w:rPr>
          <w:b/>
          <w:bCs/>
          <w:color w:val="C00000"/>
          <w:sz w:val="28"/>
          <w:u w:val="single"/>
        </w:rPr>
      </w:pPr>
      <w:bookmarkStart w:id="14" w:name="_Toc53757834"/>
      <w:r w:rsidRPr="00FE74E4">
        <w:rPr>
          <w:sz w:val="28"/>
        </w:rPr>
        <w:t>The User Requirements Specification describes the business needs for what users require from the system. The user requirements used in this website:</w:t>
      </w:r>
      <w:bookmarkEnd w:id="14"/>
    </w:p>
    <w:p w:rsidR="00EA37C6" w:rsidRDefault="00FE74E4" w:rsidP="00FE74E4">
      <w:pPr>
        <w:pStyle w:val="Heading2"/>
        <w:numPr>
          <w:ilvl w:val="0"/>
          <w:numId w:val="32"/>
        </w:numPr>
        <w:rPr>
          <w:color w:val="0D0D0D" w:themeColor="text1" w:themeTint="F2"/>
          <w:sz w:val="24"/>
          <w:szCs w:val="24"/>
        </w:rPr>
      </w:pPr>
      <w:r w:rsidRPr="00FE74E4">
        <w:rPr>
          <w:color w:val="0D0D0D" w:themeColor="text1" w:themeTint="F2"/>
          <w:sz w:val="24"/>
          <w:szCs w:val="24"/>
        </w:rPr>
        <w:t xml:space="preserve"> </w:t>
      </w:r>
      <w:bookmarkStart w:id="15" w:name="_Toc53757835"/>
      <w:r w:rsidR="00750C2B" w:rsidRPr="00FE74E4">
        <w:rPr>
          <w:color w:val="0D0D0D" w:themeColor="text1" w:themeTint="F2"/>
          <w:sz w:val="24"/>
          <w:szCs w:val="24"/>
        </w:rPr>
        <w:t>The user should be able to use the Website easily.</w:t>
      </w:r>
      <w:bookmarkEnd w:id="15"/>
    </w:p>
    <w:p w:rsidR="00FE74E4" w:rsidRPr="00FE74E4" w:rsidRDefault="00FE74E4" w:rsidP="00FE74E4"/>
    <w:p w:rsidR="00750C2B" w:rsidRDefault="00750C2B" w:rsidP="00FE74E4">
      <w:pPr>
        <w:pStyle w:val="Heading2"/>
        <w:numPr>
          <w:ilvl w:val="0"/>
          <w:numId w:val="32"/>
        </w:numPr>
        <w:rPr>
          <w:color w:val="0D0D0D" w:themeColor="text1" w:themeTint="F2"/>
          <w:sz w:val="24"/>
          <w:szCs w:val="24"/>
        </w:rPr>
      </w:pPr>
      <w:bookmarkStart w:id="16" w:name="_Toc53757836"/>
      <w:r w:rsidRPr="00FE74E4">
        <w:rPr>
          <w:color w:val="0D0D0D" w:themeColor="text1" w:themeTint="F2"/>
          <w:sz w:val="24"/>
          <w:szCs w:val="24"/>
        </w:rPr>
        <w:t>The user should be able to navigate through the pages.</w:t>
      </w:r>
      <w:bookmarkEnd w:id="16"/>
    </w:p>
    <w:p w:rsidR="00FE74E4" w:rsidRPr="00F22A98" w:rsidRDefault="00FE74E4" w:rsidP="00FE74E4">
      <w:pPr>
        <w:rPr>
          <w:color w:val="auto"/>
        </w:rPr>
      </w:pPr>
    </w:p>
    <w:p w:rsidR="00750C2B" w:rsidRPr="00F22A98" w:rsidRDefault="00750C2B" w:rsidP="00FE74E4">
      <w:pPr>
        <w:pStyle w:val="Heading2"/>
        <w:numPr>
          <w:ilvl w:val="0"/>
          <w:numId w:val="32"/>
        </w:numPr>
        <w:rPr>
          <w:color w:val="auto"/>
          <w:sz w:val="24"/>
          <w:szCs w:val="24"/>
        </w:rPr>
      </w:pPr>
      <w:bookmarkStart w:id="17" w:name="_Toc53757837"/>
      <w:r w:rsidRPr="00F22A98">
        <w:rPr>
          <w:color w:val="auto"/>
          <w:sz w:val="24"/>
          <w:szCs w:val="24"/>
        </w:rPr>
        <w:t xml:space="preserve">The user should be able to open the website from </w:t>
      </w:r>
      <w:r w:rsidR="009332C9" w:rsidRPr="00F22A98">
        <w:rPr>
          <w:color w:val="auto"/>
          <w:sz w:val="24"/>
          <w:szCs w:val="24"/>
        </w:rPr>
        <w:t xml:space="preserve">a </w:t>
      </w:r>
      <w:r w:rsidRPr="00F22A98">
        <w:rPr>
          <w:color w:val="auto"/>
          <w:sz w:val="24"/>
          <w:szCs w:val="24"/>
        </w:rPr>
        <w:t>mobile (responsive).</w:t>
      </w:r>
      <w:bookmarkEnd w:id="17"/>
    </w:p>
    <w:p w:rsidR="00FE74E4" w:rsidRPr="00F22A98" w:rsidRDefault="00FE74E4" w:rsidP="00FE74E4">
      <w:pPr>
        <w:rPr>
          <w:color w:val="auto"/>
        </w:rPr>
      </w:pPr>
    </w:p>
    <w:p w:rsidR="00750C2B" w:rsidRPr="00F22A98" w:rsidRDefault="00750C2B" w:rsidP="00FE74E4">
      <w:pPr>
        <w:pStyle w:val="Heading2"/>
        <w:numPr>
          <w:ilvl w:val="0"/>
          <w:numId w:val="32"/>
        </w:numPr>
        <w:rPr>
          <w:color w:val="auto"/>
          <w:sz w:val="24"/>
          <w:szCs w:val="24"/>
        </w:rPr>
      </w:pPr>
      <w:bookmarkStart w:id="18" w:name="_Toc53757838"/>
      <w:r w:rsidRPr="00F22A98">
        <w:rPr>
          <w:color w:val="auto"/>
          <w:sz w:val="24"/>
          <w:szCs w:val="24"/>
        </w:rPr>
        <w:t>The user should be ab</w:t>
      </w:r>
      <w:r w:rsidR="0082004D" w:rsidRPr="00F22A98">
        <w:rPr>
          <w:color w:val="auto"/>
          <w:sz w:val="24"/>
          <w:szCs w:val="24"/>
        </w:rPr>
        <w:t xml:space="preserve">le to download </w:t>
      </w:r>
      <w:r w:rsidR="005B14AE" w:rsidRPr="00F22A98">
        <w:rPr>
          <w:color w:val="auto"/>
          <w:sz w:val="24"/>
          <w:szCs w:val="24"/>
        </w:rPr>
        <w:t>AMAN</w:t>
      </w:r>
      <w:r w:rsidR="0082004D" w:rsidRPr="00F22A98">
        <w:rPr>
          <w:color w:val="auto"/>
          <w:sz w:val="24"/>
          <w:szCs w:val="24"/>
        </w:rPr>
        <w:t xml:space="preserve"> application easily </w:t>
      </w:r>
      <w:r w:rsidR="00FE74E4" w:rsidRPr="00F22A98">
        <w:rPr>
          <w:color w:val="auto"/>
          <w:sz w:val="24"/>
          <w:szCs w:val="24"/>
        </w:rPr>
        <w:t xml:space="preserve">provided in the </w:t>
      </w:r>
      <w:r w:rsidRPr="00F22A98">
        <w:rPr>
          <w:color w:val="auto"/>
          <w:sz w:val="24"/>
          <w:szCs w:val="24"/>
        </w:rPr>
        <w:t>Website header.</w:t>
      </w:r>
      <w:bookmarkEnd w:id="18"/>
    </w:p>
    <w:p w:rsidR="00FE74E4" w:rsidRPr="00F22A98" w:rsidRDefault="00FE74E4" w:rsidP="00FE74E4">
      <w:pPr>
        <w:rPr>
          <w:color w:val="auto"/>
        </w:rPr>
      </w:pPr>
    </w:p>
    <w:p w:rsidR="0082004D" w:rsidRPr="00F22A98" w:rsidRDefault="0082004D" w:rsidP="00FE74E4">
      <w:pPr>
        <w:pStyle w:val="Heading2"/>
        <w:numPr>
          <w:ilvl w:val="0"/>
          <w:numId w:val="32"/>
        </w:numPr>
        <w:rPr>
          <w:color w:val="auto"/>
          <w:sz w:val="24"/>
          <w:szCs w:val="24"/>
        </w:rPr>
      </w:pPr>
      <w:bookmarkStart w:id="19" w:name="_Toc53757839"/>
      <w:r w:rsidRPr="00F22A98">
        <w:rPr>
          <w:color w:val="auto"/>
          <w:sz w:val="24"/>
          <w:szCs w:val="24"/>
        </w:rPr>
        <w:t>The user should be able to send suggestions and complaint.</w:t>
      </w:r>
      <w:bookmarkEnd w:id="19"/>
    </w:p>
    <w:p w:rsidR="00FE74E4" w:rsidRPr="00F22A98" w:rsidRDefault="00FE74E4" w:rsidP="00FE74E4">
      <w:pPr>
        <w:rPr>
          <w:color w:val="auto"/>
        </w:rPr>
      </w:pPr>
    </w:p>
    <w:p w:rsidR="005B14AE" w:rsidRPr="00F22A98" w:rsidRDefault="005B14AE" w:rsidP="00F22A98">
      <w:pPr>
        <w:pStyle w:val="Heading2"/>
        <w:numPr>
          <w:ilvl w:val="0"/>
          <w:numId w:val="32"/>
        </w:numPr>
        <w:rPr>
          <w:color w:val="auto"/>
          <w:sz w:val="24"/>
          <w:szCs w:val="24"/>
        </w:rPr>
      </w:pPr>
      <w:bookmarkStart w:id="20" w:name="_Toc53757840"/>
      <w:r w:rsidRPr="00F22A98">
        <w:rPr>
          <w:color w:val="auto"/>
          <w:sz w:val="24"/>
          <w:szCs w:val="24"/>
        </w:rPr>
        <w:t xml:space="preserve">The user should be able to know when </w:t>
      </w:r>
      <w:r w:rsidR="009332C9" w:rsidRPr="00F22A98">
        <w:rPr>
          <w:color w:val="auto"/>
          <w:sz w:val="24"/>
          <w:szCs w:val="24"/>
        </w:rPr>
        <w:t xml:space="preserve">their </w:t>
      </w:r>
      <w:r w:rsidRPr="00F22A98">
        <w:rPr>
          <w:color w:val="auto"/>
          <w:sz w:val="24"/>
          <w:szCs w:val="24"/>
        </w:rPr>
        <w:t>baby should receive vaccines.</w:t>
      </w:r>
      <w:bookmarkEnd w:id="20"/>
    </w:p>
    <w:p w:rsidR="00FE74E4" w:rsidRPr="00F22A98" w:rsidRDefault="00FE74E4" w:rsidP="00FE74E4">
      <w:pPr>
        <w:rPr>
          <w:color w:val="auto"/>
        </w:rPr>
      </w:pPr>
    </w:p>
    <w:p w:rsidR="0082004D" w:rsidRPr="00F22A98" w:rsidRDefault="005B14AE" w:rsidP="00F22A98">
      <w:pPr>
        <w:pStyle w:val="Heading2"/>
        <w:numPr>
          <w:ilvl w:val="0"/>
          <w:numId w:val="32"/>
        </w:numPr>
        <w:rPr>
          <w:color w:val="auto"/>
          <w:sz w:val="24"/>
          <w:szCs w:val="24"/>
        </w:rPr>
      </w:pPr>
      <w:bookmarkStart w:id="21" w:name="_Toc53757841"/>
      <w:r w:rsidRPr="00F22A98">
        <w:rPr>
          <w:color w:val="auto"/>
          <w:sz w:val="24"/>
          <w:szCs w:val="24"/>
        </w:rPr>
        <w:t xml:space="preserve">The user should be able to know </w:t>
      </w:r>
      <w:r w:rsidR="009332C9" w:rsidRPr="00F22A98">
        <w:rPr>
          <w:color w:val="auto"/>
          <w:sz w:val="24"/>
          <w:szCs w:val="24"/>
        </w:rPr>
        <w:t xml:space="preserve">their </w:t>
      </w:r>
      <w:r w:rsidRPr="00F22A98">
        <w:rPr>
          <w:color w:val="auto"/>
          <w:sz w:val="24"/>
          <w:szCs w:val="24"/>
        </w:rPr>
        <w:t>ideal weight</w:t>
      </w:r>
      <w:r w:rsidR="00FE74E4" w:rsidRPr="00F22A98">
        <w:rPr>
          <w:color w:val="auto"/>
          <w:sz w:val="24"/>
          <w:szCs w:val="24"/>
        </w:rPr>
        <w:t>.</w:t>
      </w:r>
      <w:bookmarkEnd w:id="21"/>
    </w:p>
    <w:p w:rsidR="00FE74E4" w:rsidRPr="00F22A98" w:rsidRDefault="00FE74E4" w:rsidP="00FE74E4">
      <w:pPr>
        <w:rPr>
          <w:color w:val="auto"/>
        </w:rPr>
      </w:pPr>
    </w:p>
    <w:p w:rsidR="00100FA0" w:rsidRPr="00F22A98" w:rsidRDefault="004A75BC" w:rsidP="00FE74E4">
      <w:pPr>
        <w:pStyle w:val="Heading2"/>
        <w:numPr>
          <w:ilvl w:val="0"/>
          <w:numId w:val="32"/>
        </w:numPr>
        <w:rPr>
          <w:color w:val="auto"/>
          <w:sz w:val="24"/>
          <w:szCs w:val="24"/>
        </w:rPr>
      </w:pPr>
      <w:bookmarkStart w:id="22" w:name="_Toc53757842"/>
      <w:r w:rsidRPr="00F22A98">
        <w:rPr>
          <w:color w:val="auto"/>
          <w:sz w:val="24"/>
          <w:szCs w:val="24"/>
        </w:rPr>
        <w:t xml:space="preserve">The user should be able to </w:t>
      </w:r>
      <w:r w:rsidR="00100FA0" w:rsidRPr="00F22A98">
        <w:rPr>
          <w:color w:val="auto"/>
          <w:sz w:val="24"/>
          <w:szCs w:val="24"/>
        </w:rPr>
        <w:t>translate it into different multiple languages</w:t>
      </w:r>
      <w:r w:rsidR="00FE74E4" w:rsidRPr="00F22A98">
        <w:rPr>
          <w:color w:val="auto"/>
          <w:sz w:val="24"/>
          <w:szCs w:val="24"/>
        </w:rPr>
        <w:t>.</w:t>
      </w:r>
      <w:bookmarkEnd w:id="22"/>
    </w:p>
    <w:p w:rsidR="004A75BC" w:rsidRDefault="004A75BC" w:rsidP="00100FA0">
      <w:pPr>
        <w:rPr>
          <w:sz w:val="24"/>
          <w:szCs w:val="24"/>
        </w:rPr>
      </w:pPr>
    </w:p>
    <w:p w:rsidR="00050F59" w:rsidRDefault="00050F59" w:rsidP="00050F59">
      <w:pPr>
        <w:pStyle w:val="ListParagraph"/>
        <w:ind w:left="1800"/>
        <w:rPr>
          <w:sz w:val="24"/>
          <w:szCs w:val="24"/>
        </w:rPr>
      </w:pPr>
    </w:p>
    <w:p w:rsidR="00100FA0" w:rsidRDefault="00100FA0" w:rsidP="00050F59">
      <w:pPr>
        <w:pStyle w:val="ListParagraph"/>
        <w:ind w:left="1800"/>
        <w:rPr>
          <w:sz w:val="24"/>
          <w:szCs w:val="24"/>
        </w:rPr>
      </w:pPr>
    </w:p>
    <w:p w:rsidR="00100FA0" w:rsidRDefault="00100FA0" w:rsidP="00050F59">
      <w:pPr>
        <w:pStyle w:val="ListParagraph"/>
        <w:ind w:left="1800"/>
        <w:rPr>
          <w:sz w:val="24"/>
          <w:szCs w:val="24"/>
        </w:rPr>
      </w:pPr>
    </w:p>
    <w:p w:rsidR="00100FA0" w:rsidRDefault="00100FA0" w:rsidP="00050F59">
      <w:pPr>
        <w:pStyle w:val="ListParagraph"/>
        <w:ind w:left="1800"/>
        <w:rPr>
          <w:sz w:val="24"/>
          <w:szCs w:val="24"/>
        </w:rPr>
      </w:pPr>
    </w:p>
    <w:p w:rsidR="00100FA0" w:rsidRDefault="00100FA0" w:rsidP="00050F59">
      <w:pPr>
        <w:pStyle w:val="ListParagraph"/>
        <w:ind w:left="1800"/>
        <w:rPr>
          <w:sz w:val="24"/>
          <w:szCs w:val="24"/>
        </w:rPr>
      </w:pPr>
    </w:p>
    <w:p w:rsidR="00050F59" w:rsidRDefault="00050F59" w:rsidP="00050F59">
      <w:pPr>
        <w:pStyle w:val="ListParagraph"/>
        <w:ind w:left="1800"/>
        <w:rPr>
          <w:sz w:val="24"/>
          <w:szCs w:val="24"/>
        </w:rPr>
      </w:pPr>
    </w:p>
    <w:p w:rsidR="0048656C" w:rsidRDefault="0048656C" w:rsidP="00050F59">
      <w:pPr>
        <w:pStyle w:val="ListParagraph"/>
        <w:ind w:left="1800"/>
        <w:rPr>
          <w:sz w:val="24"/>
          <w:szCs w:val="24"/>
        </w:rPr>
      </w:pPr>
    </w:p>
    <w:p w:rsidR="00896082" w:rsidRDefault="00896082" w:rsidP="00121C52">
      <w:pPr>
        <w:rPr>
          <w:lang w:bidi="ar-JO"/>
        </w:rPr>
      </w:pPr>
    </w:p>
    <w:p w:rsidR="00150914" w:rsidRPr="00A25DE9" w:rsidRDefault="00150914" w:rsidP="00150914">
      <w:pPr>
        <w:pStyle w:val="Heading1"/>
        <w:pBdr>
          <w:bottom w:val="single" w:sz="12" w:space="1" w:color="auto"/>
        </w:pBdr>
        <w:rPr>
          <w:color w:val="309C45"/>
        </w:rPr>
      </w:pPr>
      <w:bookmarkStart w:id="23" w:name="_Toc53757868"/>
      <w:r>
        <w:rPr>
          <w:color w:val="309C45"/>
        </w:rPr>
        <w:lastRenderedPageBreak/>
        <w:t>Prototype</w:t>
      </w:r>
      <w:bookmarkEnd w:id="23"/>
    </w:p>
    <w:p w:rsidR="008925CE" w:rsidRPr="00150914" w:rsidRDefault="008925CE" w:rsidP="00150914"/>
    <w:p w:rsidR="00A045D7" w:rsidRPr="008925CE" w:rsidRDefault="00A045D7" w:rsidP="008925CE">
      <w:pPr>
        <w:rPr>
          <w:sz w:val="24"/>
          <w:szCs w:val="24"/>
        </w:rPr>
      </w:pPr>
    </w:p>
    <w:p w:rsidR="00EF00B7" w:rsidRPr="00EF00B7" w:rsidRDefault="00F66CD4" w:rsidP="00EF00B7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4E9EF1" wp14:editId="7434682D">
            <wp:extent cx="5946238" cy="5973288"/>
            <wp:effectExtent l="0" t="0" r="0" b="8890"/>
            <wp:docPr id="21" name="Picture 21" descr="C:\Users\hp\Desktop\Cohort5_WebDev_Rua-aAbuShraikh\Final Assignment-Ministry of health\screenshot\screencapture-localhost-8888-Health3-html-2020-10-04-21_25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Cohort5_WebDev_Rua-aAbuShraikh\Final Assignment-Ministry of health\screenshot\screencapture-localhost-8888-Health3-html-2020-10-04-21_25_0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B7" w:rsidRPr="001E2B92" w:rsidRDefault="00EF00B7" w:rsidP="009D45C3">
      <w:pPr>
        <w:pStyle w:val="Heading3"/>
        <w:jc w:val="center"/>
        <w:rPr>
          <w:rFonts w:asciiTheme="majorBidi" w:hAnsiTheme="majorBidi" w:cstheme="majorBidi"/>
          <w:color w:val="309C45"/>
          <w:sz w:val="20"/>
          <w:szCs w:val="20"/>
        </w:rPr>
      </w:pPr>
      <w:r>
        <w:tab/>
      </w:r>
      <w:bookmarkStart w:id="24" w:name="_Toc53757869"/>
      <w:r w:rsidRPr="001E2B92">
        <w:rPr>
          <w:rFonts w:asciiTheme="majorBidi" w:hAnsiTheme="majorBidi" w:cstheme="majorBidi"/>
          <w:color w:val="309C45"/>
          <w:sz w:val="20"/>
          <w:szCs w:val="20"/>
        </w:rPr>
        <w:t xml:space="preserve">Figure </w:t>
      </w:r>
      <w:r w:rsidR="009D45C3">
        <w:rPr>
          <w:rFonts w:asciiTheme="majorBidi" w:hAnsiTheme="majorBidi" w:cstheme="majorBidi"/>
          <w:color w:val="309C45"/>
          <w:sz w:val="20"/>
          <w:szCs w:val="20"/>
        </w:rPr>
        <w:t>2</w:t>
      </w:r>
      <w:r>
        <w:rPr>
          <w:rFonts w:asciiTheme="majorBidi" w:hAnsiTheme="majorBidi" w:cstheme="majorBidi"/>
          <w:color w:val="309C45"/>
          <w:sz w:val="20"/>
          <w:szCs w:val="20"/>
        </w:rPr>
        <w:t xml:space="preserve"> </w:t>
      </w:r>
      <w:proofErr w:type="gramStart"/>
      <w:r>
        <w:rPr>
          <w:rFonts w:asciiTheme="majorBidi" w:hAnsiTheme="majorBidi" w:cstheme="majorBidi"/>
          <w:color w:val="309C45"/>
          <w:sz w:val="20"/>
          <w:szCs w:val="20"/>
        </w:rPr>
        <w:t>Prototype</w:t>
      </w:r>
      <w:bookmarkEnd w:id="24"/>
      <w:proofErr w:type="gramEnd"/>
      <w:r w:rsidR="009D45C3">
        <w:rPr>
          <w:rFonts w:asciiTheme="majorBidi" w:hAnsiTheme="majorBidi" w:cstheme="majorBidi"/>
          <w:color w:val="309C45"/>
          <w:sz w:val="20"/>
          <w:szCs w:val="20"/>
        </w:rPr>
        <w:t>.</w:t>
      </w:r>
    </w:p>
    <w:p w:rsidR="00A045D7" w:rsidRPr="00EF00B7" w:rsidRDefault="00A045D7" w:rsidP="00EF00B7">
      <w:pPr>
        <w:tabs>
          <w:tab w:val="left" w:pos="5592"/>
        </w:tabs>
      </w:pPr>
    </w:p>
    <w:p w:rsidR="00E548FF" w:rsidRPr="00150914" w:rsidRDefault="00E548FF" w:rsidP="00150914">
      <w:pPr>
        <w:rPr>
          <w:sz w:val="24"/>
          <w:szCs w:val="24"/>
        </w:rPr>
      </w:pPr>
    </w:p>
    <w:p w:rsidR="00623383" w:rsidRPr="00A25DE9" w:rsidRDefault="00623383" w:rsidP="00A25DE9">
      <w:pPr>
        <w:pStyle w:val="Heading1"/>
        <w:pBdr>
          <w:bottom w:val="single" w:sz="12" w:space="1" w:color="auto"/>
        </w:pBdr>
        <w:rPr>
          <w:color w:val="309C45"/>
        </w:rPr>
      </w:pPr>
      <w:bookmarkStart w:id="25" w:name="_Toc53757895"/>
      <w:r w:rsidRPr="00A25DE9">
        <w:rPr>
          <w:color w:val="309C45"/>
        </w:rPr>
        <w:lastRenderedPageBreak/>
        <w:t>Conclusion</w:t>
      </w:r>
      <w:bookmarkEnd w:id="25"/>
    </w:p>
    <w:p w:rsidR="00D27109" w:rsidRDefault="00D27109" w:rsidP="00AD3EC9">
      <w:pPr>
        <w:spacing w:after="200"/>
        <w:rPr>
          <w:b/>
          <w:noProof/>
        </w:rPr>
      </w:pPr>
    </w:p>
    <w:p w:rsidR="008D3468" w:rsidRPr="00F22A98" w:rsidRDefault="00121C52" w:rsidP="00A25DE9">
      <w:pPr>
        <w:spacing w:after="200"/>
        <w:rPr>
          <w:rFonts w:ascii="Franklin Gothic Book" w:hAnsi="Franklin Gothic Book"/>
          <w:color w:val="auto"/>
          <w:spacing w:val="20"/>
          <w:sz w:val="24"/>
          <w:szCs w:val="24"/>
        </w:rPr>
      </w:pP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   </w:t>
      </w:r>
      <w:bookmarkStart w:id="26" w:name="_Toc53086401"/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The human is our most precious possession.</w:t>
      </w:r>
      <w:r w:rsidR="00C5433A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In the beginning, I chose the Ministry of Health, then created a Sitemap and wrote content for each page, and after that I made a wireframe, then a mockup.</w:t>
      </w:r>
      <w:r w:rsidR="00C5433A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br/>
        <w:t>I started coding to create pages using (HTML5, CSS3, JavaScript and bootstrap framework) for front end and (PHP) for back end.</w:t>
      </w:r>
    </w:p>
    <w:p w:rsidR="008D3468" w:rsidRPr="00F22A98" w:rsidRDefault="00AD3EFB" w:rsidP="00F22A98">
      <w:pPr>
        <w:spacing w:after="200"/>
        <w:rPr>
          <w:rFonts w:ascii="Franklin Gothic Book" w:hAnsi="Franklin Gothic Book"/>
          <w:color w:val="auto"/>
          <w:spacing w:val="20"/>
          <w:sz w:val="24"/>
          <w:szCs w:val="24"/>
        </w:rPr>
      </w:pP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   </w:t>
      </w:r>
      <w:r w:rsidR="00121C52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 I have programmed three electronic services for the </w:t>
      </w:r>
      <w:r w:rsidR="009332C9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M</w:t>
      </w:r>
      <w:r w:rsidR="00121C52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inistry of </w:t>
      </w:r>
      <w:r w:rsidR="009332C9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H</w:t>
      </w:r>
      <w:r w:rsidR="00121C52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ealth; also it contains information about the ministry, news, </w:t>
      </w:r>
      <w:r w:rsidR="009332C9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h</w:t>
      </w:r>
      <w:r w:rsidR="00121C52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ealth awareness and regulations.</w:t>
      </w:r>
    </w:p>
    <w:p w:rsidR="00121C52" w:rsidRPr="00F22A98" w:rsidRDefault="00AD3EFB" w:rsidP="00A25DE9">
      <w:pPr>
        <w:spacing w:after="200"/>
        <w:rPr>
          <w:rFonts w:ascii="Franklin Gothic Book" w:hAnsi="Franklin Gothic Book"/>
          <w:color w:val="auto"/>
          <w:spacing w:val="20"/>
          <w:sz w:val="24"/>
          <w:szCs w:val="24"/>
        </w:rPr>
      </w:pPr>
      <w:r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   </w:t>
      </w:r>
      <w:r w:rsidR="008D3468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The goals of this web application </w:t>
      </w:r>
      <w:r w:rsidR="009332C9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are </w:t>
      </w:r>
      <w:r w:rsidR="008D3468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to improve my technical skills and apply what I have learned in this training.</w:t>
      </w:r>
      <w:r w:rsidR="00121C52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 I hope my web application exceed</w:t>
      </w:r>
      <w:r w:rsidR="009332C9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>s</w:t>
      </w:r>
      <w:r w:rsidR="00121C52" w:rsidRPr="00F22A98">
        <w:rPr>
          <w:rFonts w:ascii="Franklin Gothic Book" w:hAnsi="Franklin Gothic Book"/>
          <w:color w:val="auto"/>
          <w:spacing w:val="20"/>
          <w:sz w:val="24"/>
          <w:szCs w:val="24"/>
        </w:rPr>
        <w:t xml:space="preserve"> your expectations. In the future, I will develop my web application to make it better.</w:t>
      </w:r>
      <w:bookmarkEnd w:id="26"/>
    </w:p>
    <w:p w:rsidR="00A25DE9" w:rsidRDefault="00A25DE9" w:rsidP="00A25DE9">
      <w:pPr>
        <w:rPr>
          <w:sz w:val="24"/>
          <w:szCs w:val="24"/>
        </w:rPr>
      </w:pPr>
    </w:p>
    <w:p w:rsidR="00E548FF" w:rsidRPr="00A25DE9" w:rsidRDefault="00E548FF" w:rsidP="00E548FF">
      <w:pPr>
        <w:pStyle w:val="Heading1"/>
        <w:pBdr>
          <w:bottom w:val="single" w:sz="12" w:space="1" w:color="auto"/>
        </w:pBdr>
        <w:rPr>
          <w:color w:val="309C45"/>
        </w:rPr>
      </w:pPr>
      <w:bookmarkStart w:id="27" w:name="_Toc53757896"/>
      <w:r>
        <w:rPr>
          <w:color w:val="309C45"/>
        </w:rPr>
        <w:t>References</w:t>
      </w:r>
      <w:bookmarkEnd w:id="27"/>
    </w:p>
    <w:p w:rsidR="00E548FF" w:rsidRDefault="00E548FF" w:rsidP="00E548FF">
      <w:pPr>
        <w:rPr>
          <w:rStyle w:val="Hyperlink"/>
        </w:rPr>
      </w:pPr>
    </w:p>
    <w:p w:rsidR="00E548FF" w:rsidRPr="00E548FF" w:rsidRDefault="00E548FF" w:rsidP="00E548FF">
      <w:pPr>
        <w:rPr>
          <w:rStyle w:val="Hyperlink"/>
        </w:rPr>
      </w:pPr>
      <w:r w:rsidRPr="00E548FF">
        <w:rPr>
          <w:rStyle w:val="Hyperlink"/>
          <w:color w:val="auto"/>
          <w:sz w:val="24"/>
          <w:szCs w:val="24"/>
          <w:u w:val="none"/>
        </w:rPr>
        <w:t>[1]</w:t>
      </w:r>
      <w:r w:rsidRPr="00E548FF">
        <w:rPr>
          <w:rStyle w:val="Hyperlink"/>
          <w:color w:val="auto"/>
        </w:rPr>
        <w:t xml:space="preserve"> </w:t>
      </w:r>
      <w:hyperlink r:id="rId44" w:history="1">
        <w:r w:rsidRPr="00E548FF">
          <w:rPr>
            <w:rStyle w:val="Hyperlink"/>
            <w:sz w:val="24"/>
            <w:szCs w:val="24"/>
          </w:rPr>
          <w:t>https://en.wikipedia.org/wiki/HTML</w:t>
        </w:r>
      </w:hyperlink>
    </w:p>
    <w:p w:rsidR="00E548FF" w:rsidRPr="00E548FF" w:rsidRDefault="00E548FF" w:rsidP="00A25DE9">
      <w:pPr>
        <w:rPr>
          <w:rStyle w:val="Hyperlink"/>
          <w:sz w:val="24"/>
          <w:szCs w:val="24"/>
        </w:rPr>
      </w:pPr>
      <w:r w:rsidRPr="00E548FF">
        <w:rPr>
          <w:rStyle w:val="Hyperlink"/>
          <w:color w:val="auto"/>
          <w:sz w:val="24"/>
          <w:szCs w:val="24"/>
          <w:u w:val="none"/>
        </w:rPr>
        <w:t>[2]</w:t>
      </w:r>
      <w:r w:rsidRPr="00E548FF">
        <w:rPr>
          <w:rStyle w:val="Hyperlink"/>
          <w:color w:val="auto"/>
          <w:sz w:val="24"/>
          <w:szCs w:val="24"/>
        </w:rPr>
        <w:t xml:space="preserve"> </w:t>
      </w:r>
      <w:hyperlink r:id="rId45" w:history="1">
        <w:r w:rsidRPr="00872336">
          <w:rPr>
            <w:rStyle w:val="Hyperlink"/>
            <w:sz w:val="24"/>
            <w:szCs w:val="24"/>
          </w:rPr>
          <w:t>https://en.wikipedia.org/wiki/CSS</w:t>
        </w:r>
      </w:hyperlink>
    </w:p>
    <w:p w:rsidR="00E548FF" w:rsidRPr="00E548FF" w:rsidRDefault="00E548FF" w:rsidP="00E548FF">
      <w:pPr>
        <w:rPr>
          <w:rStyle w:val="Hyperlink"/>
          <w:sz w:val="24"/>
          <w:szCs w:val="24"/>
        </w:rPr>
      </w:pPr>
      <w:r w:rsidRPr="00E548FF">
        <w:rPr>
          <w:rStyle w:val="Hyperlink"/>
          <w:color w:val="auto"/>
          <w:sz w:val="24"/>
          <w:szCs w:val="24"/>
          <w:u w:val="none"/>
        </w:rPr>
        <w:t>[3]</w:t>
      </w:r>
      <w:r w:rsidRPr="00E548FF">
        <w:rPr>
          <w:rStyle w:val="Hyperlink"/>
          <w:color w:val="auto"/>
          <w:sz w:val="24"/>
          <w:szCs w:val="24"/>
        </w:rPr>
        <w:t xml:space="preserve"> </w:t>
      </w:r>
      <w:r w:rsidRPr="00E548FF">
        <w:rPr>
          <w:rStyle w:val="Hyperlink"/>
          <w:sz w:val="24"/>
          <w:szCs w:val="24"/>
        </w:rPr>
        <w:t>https://techterms.com/definition/javascript</w:t>
      </w:r>
    </w:p>
    <w:p w:rsidR="00E548FF" w:rsidRPr="00E548FF" w:rsidRDefault="00E548FF" w:rsidP="00E548FF">
      <w:pPr>
        <w:rPr>
          <w:rStyle w:val="Hyperlink"/>
          <w:sz w:val="24"/>
          <w:szCs w:val="24"/>
        </w:rPr>
      </w:pPr>
      <w:r w:rsidRPr="00E548FF">
        <w:rPr>
          <w:rStyle w:val="Hyperlink"/>
          <w:color w:val="auto"/>
          <w:sz w:val="24"/>
          <w:szCs w:val="24"/>
          <w:u w:val="none"/>
        </w:rPr>
        <w:t>[4]</w:t>
      </w:r>
      <w:r w:rsidRPr="00E548FF">
        <w:rPr>
          <w:rStyle w:val="Hyperlink"/>
          <w:color w:val="auto"/>
          <w:sz w:val="24"/>
          <w:szCs w:val="24"/>
        </w:rPr>
        <w:t xml:space="preserve"> </w:t>
      </w:r>
      <w:r w:rsidRPr="00E548FF">
        <w:rPr>
          <w:rStyle w:val="Hyperlink"/>
          <w:sz w:val="24"/>
          <w:szCs w:val="24"/>
        </w:rPr>
        <w:t>https://en.wikipedia.org/wiki/Bootstrap</w:t>
      </w:r>
      <w:proofErr w:type="gramStart"/>
      <w:r w:rsidRPr="00E548FF">
        <w:rPr>
          <w:rStyle w:val="Hyperlink"/>
          <w:sz w:val="24"/>
          <w:szCs w:val="24"/>
        </w:rPr>
        <w:t>_(</w:t>
      </w:r>
      <w:proofErr w:type="gramEnd"/>
      <w:r w:rsidRPr="00E548FF">
        <w:rPr>
          <w:rStyle w:val="Hyperlink"/>
          <w:sz w:val="24"/>
          <w:szCs w:val="24"/>
        </w:rPr>
        <w:t>front-end_framework)</w:t>
      </w:r>
    </w:p>
    <w:p w:rsidR="00E548FF" w:rsidRPr="00E548FF" w:rsidRDefault="00F22A98" w:rsidP="00E548FF">
      <w:pPr>
        <w:rPr>
          <w:rStyle w:val="Hyperlink"/>
          <w:sz w:val="24"/>
          <w:szCs w:val="24"/>
        </w:rPr>
      </w:pPr>
      <w:r w:rsidRPr="00F22A98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3D0587BB" wp14:editId="1834E06F">
            <wp:simplePos x="0" y="0"/>
            <wp:positionH relativeFrom="column">
              <wp:posOffset>4229100</wp:posOffset>
            </wp:positionH>
            <wp:positionV relativeFrom="paragraph">
              <wp:posOffset>240665</wp:posOffset>
            </wp:positionV>
            <wp:extent cx="1809750" cy="1352550"/>
            <wp:effectExtent l="57150" t="57150" r="57150" b="57150"/>
            <wp:wrapNone/>
            <wp:docPr id="1" name="Picture 12" descr="Text,Organ,Line,Heart,Love,Font,Graphics,Logo,Symbol,Black-and-white,Trademark  #149367 - Free Icon Libra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Text,Organ,Line,Heart,Love,Font,Graphics,Logo,Symbol,Black-and-white,Trademark  #149367 - Free Icon Library"/>
                    <pic:cNvPicPr/>
                  </pic:nvPicPr>
                  <pic:blipFill>
                    <a:blip r:embed="rId46" cstate="print">
                      <a:duotone>
                        <a:srgbClr val="92D050">
                          <a:shade val="45000"/>
                          <a:satMod val="135000"/>
                        </a:srgb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-5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>
                      <a:contourClr>
                        <a:sysClr val="window" lastClr="FFFFFF"/>
                      </a:contourClr>
                    </a:sp3d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8FF" w:rsidRPr="00E548FF">
        <w:rPr>
          <w:rStyle w:val="Hyperlink"/>
          <w:color w:val="auto"/>
          <w:sz w:val="24"/>
          <w:szCs w:val="24"/>
          <w:u w:val="none"/>
        </w:rPr>
        <w:t>[5]</w:t>
      </w:r>
      <w:r w:rsidR="00E548FF" w:rsidRPr="00E548FF">
        <w:rPr>
          <w:rStyle w:val="Hyperlink"/>
          <w:color w:val="auto"/>
          <w:sz w:val="24"/>
          <w:szCs w:val="24"/>
        </w:rPr>
        <w:t xml:space="preserve"> </w:t>
      </w:r>
      <w:r w:rsidR="00E548FF" w:rsidRPr="00E548FF">
        <w:rPr>
          <w:rStyle w:val="Hyperlink"/>
          <w:sz w:val="24"/>
          <w:szCs w:val="24"/>
        </w:rPr>
        <w:t>https://en.wikipedia.org/wiki/PHP</w:t>
      </w:r>
    </w:p>
    <w:p w:rsidR="00E548FF" w:rsidRPr="00E548FF" w:rsidRDefault="00E548FF" w:rsidP="00E548FF">
      <w:pPr>
        <w:rPr>
          <w:rStyle w:val="Hyperlink"/>
          <w:sz w:val="24"/>
          <w:szCs w:val="24"/>
        </w:rPr>
      </w:pPr>
      <w:r w:rsidRPr="00E548FF">
        <w:rPr>
          <w:rStyle w:val="Hyperlink"/>
          <w:color w:val="auto"/>
          <w:sz w:val="24"/>
          <w:szCs w:val="24"/>
          <w:u w:val="none"/>
        </w:rPr>
        <w:t>[6]</w:t>
      </w:r>
      <w:r w:rsidRPr="00E548FF">
        <w:rPr>
          <w:rStyle w:val="Hyperlink"/>
          <w:color w:val="auto"/>
          <w:sz w:val="24"/>
          <w:szCs w:val="24"/>
        </w:rPr>
        <w:t xml:space="preserve"> </w:t>
      </w:r>
      <w:r w:rsidRPr="00E548FF">
        <w:rPr>
          <w:rStyle w:val="Hyperlink"/>
          <w:sz w:val="24"/>
          <w:szCs w:val="24"/>
        </w:rPr>
        <w:t>https://en.wikipedia.org/wiki/MySQL</w:t>
      </w:r>
    </w:p>
    <w:p w:rsidR="00E548FF" w:rsidRPr="00E548FF" w:rsidRDefault="00E548FF" w:rsidP="00A25DE9">
      <w:pPr>
        <w:rPr>
          <w:rStyle w:val="Hyperlink"/>
          <w:color w:val="auto"/>
          <w:sz w:val="24"/>
          <w:szCs w:val="24"/>
          <w:u w:val="none"/>
        </w:rPr>
      </w:pPr>
      <w:r w:rsidRPr="00E548FF">
        <w:rPr>
          <w:rStyle w:val="Hyperlink"/>
          <w:color w:val="auto"/>
          <w:sz w:val="24"/>
          <w:szCs w:val="24"/>
          <w:u w:val="none"/>
        </w:rPr>
        <w:t>[7]</w:t>
      </w:r>
      <w:r w:rsidR="0048656C" w:rsidRPr="0048656C">
        <w:t xml:space="preserve"> </w:t>
      </w:r>
      <w:r w:rsidR="0048656C" w:rsidRPr="0048656C">
        <w:rPr>
          <w:rStyle w:val="Hyperlink"/>
          <w:sz w:val="24"/>
          <w:szCs w:val="24"/>
        </w:rPr>
        <w:t>https://www.pexels.com/</w:t>
      </w:r>
    </w:p>
    <w:p w:rsidR="00D27109" w:rsidRDefault="00D27109" w:rsidP="00F22A98">
      <w:pPr>
        <w:spacing w:after="200"/>
        <w:jc w:val="right"/>
        <w:rPr>
          <w:b/>
          <w:noProof/>
        </w:rPr>
      </w:pPr>
    </w:p>
    <w:p w:rsidR="00D27109" w:rsidRPr="000F1DCE" w:rsidRDefault="00D27109" w:rsidP="00AD3EC9">
      <w:pPr>
        <w:spacing w:after="200"/>
        <w:rPr>
          <w:b/>
          <w:noProof/>
        </w:rPr>
      </w:pPr>
    </w:p>
    <w:sectPr w:rsidR="00D27109" w:rsidRPr="000F1DCE" w:rsidSect="00150914">
      <w:headerReference w:type="even" r:id="rId48"/>
      <w:headerReference w:type="default" r:id="rId49"/>
      <w:footerReference w:type="default" r:id="rId50"/>
      <w:headerReference w:type="first" r:id="rId51"/>
      <w:footerReference w:type="first" r:id="rId52"/>
      <w:pgSz w:w="12240" w:h="15840" w:code="1"/>
      <w:pgMar w:top="1440" w:right="1440" w:bottom="1440" w:left="1440" w:header="720" w:footer="720" w:gutter="0"/>
      <w:pgBorders w:offsetFrom="page">
        <w:left w:val="single" w:sz="24" w:space="24" w:color="309C45"/>
        <w:bottom w:val="single" w:sz="24" w:space="24" w:color="309C45"/>
        <w:right w:val="single" w:sz="24" w:space="24" w:color="309C45"/>
      </w:pgBorders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5B03" w:rsidRDefault="00075B03">
      <w:pPr>
        <w:spacing w:after="0" w:line="240" w:lineRule="auto"/>
      </w:pPr>
      <w:r>
        <w:separator/>
      </w:r>
    </w:p>
  </w:endnote>
  <w:endnote w:type="continuationSeparator" w:id="0">
    <w:p w:rsidR="00075B03" w:rsidRDefault="00075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F99" w:rsidRPr="004F79C9" w:rsidRDefault="00FD4F99" w:rsidP="004F79C9">
    <w:pPr>
      <w:pStyle w:val="Header"/>
      <w:spacing w:line="240" w:lineRule="auto"/>
      <w:jc w:val="center"/>
      <w:rPr>
        <w:b/>
        <w:bCs/>
        <w:color w:val="309C45"/>
      </w:rPr>
    </w:pPr>
    <w:proofErr w:type="spellStart"/>
    <w:r>
      <w:rPr>
        <w:b/>
        <w:bCs/>
        <w:color w:val="309C45"/>
      </w:rPr>
      <w:t>Ruaa</w:t>
    </w:r>
    <w:proofErr w:type="spellEnd"/>
    <w:r>
      <w:rPr>
        <w:b/>
        <w:bCs/>
        <w:color w:val="309C45"/>
      </w:rPr>
      <w:t xml:space="preserve"> Abu-</w:t>
    </w:r>
    <w:proofErr w:type="spellStart"/>
    <w:r>
      <w:rPr>
        <w:b/>
        <w:bCs/>
        <w:color w:val="309C45"/>
      </w:rPr>
      <w:t>Shraikh</w:t>
    </w:r>
    <w:proofErr w:type="spellEnd"/>
    <w:r w:rsidRPr="004F79C9">
      <w:rPr>
        <w:b/>
        <w:bCs/>
        <w:color w:val="309C45"/>
      </w:rPr>
      <w:t xml:space="preserve">                                     Web Development                                     </w:t>
    </w:r>
    <w:r w:rsidRPr="004F79C9">
      <w:rPr>
        <w:b/>
        <w:bCs/>
        <w:color w:val="7F7F7F" w:themeColor="background1" w:themeShade="7F"/>
        <w:spacing w:val="60"/>
      </w:rPr>
      <w:t>Page</w:t>
    </w:r>
    <w:r w:rsidRPr="004F79C9">
      <w:rPr>
        <w:b/>
        <w:bCs/>
        <w:color w:val="455F51" w:themeColor="text2"/>
      </w:rPr>
      <w:t xml:space="preserve"> |</w:t>
    </w:r>
    <w:sdt>
      <w:sdtPr>
        <w:rPr>
          <w:b/>
          <w:bCs/>
          <w:color w:val="455F51" w:themeColor="text2"/>
        </w:rPr>
        <w:id w:val="999240394"/>
        <w:docPartObj>
          <w:docPartGallery w:val="Page Numbers (Bottom of Page)"/>
          <w:docPartUnique/>
        </w:docPartObj>
      </w:sdtPr>
      <w:sdtEndPr>
        <w:rPr>
          <w:color w:val="309C45"/>
        </w:rPr>
      </w:sdtEndPr>
      <w:sdtContent>
        <w:r>
          <w:rPr>
            <w:b/>
            <w:bCs/>
            <w:color w:val="309C45"/>
          </w:rPr>
          <w:t xml:space="preserve"> </w:t>
        </w:r>
        <w:r w:rsidRPr="004F79C9">
          <w:rPr>
            <w:b/>
            <w:bCs/>
            <w:color w:val="309C45"/>
          </w:rPr>
          <w:fldChar w:fldCharType="begin"/>
        </w:r>
        <w:r w:rsidRPr="004F79C9">
          <w:rPr>
            <w:b/>
            <w:bCs/>
            <w:color w:val="309C45"/>
          </w:rPr>
          <w:instrText xml:space="preserve"> PAGE   \* MERGEFORMAT </w:instrText>
        </w:r>
        <w:r w:rsidRPr="004F79C9">
          <w:rPr>
            <w:b/>
            <w:bCs/>
            <w:color w:val="309C45"/>
          </w:rPr>
          <w:fldChar w:fldCharType="separate"/>
        </w:r>
        <w:r w:rsidR="000E6B95">
          <w:rPr>
            <w:b/>
            <w:bCs/>
            <w:noProof/>
            <w:color w:val="309C45"/>
          </w:rPr>
          <w:t>1</w:t>
        </w:r>
        <w:r w:rsidRPr="004F79C9">
          <w:rPr>
            <w:b/>
            <w:bCs/>
            <w:color w:val="309C45"/>
          </w:rPr>
          <w:fldChar w:fldCharType="end"/>
        </w:r>
      </w:sdtContent>
    </w:sdt>
  </w:p>
  <w:p w:rsidR="00FD4F99" w:rsidRDefault="00FD4F99" w:rsidP="00FE0DE9">
    <w:pPr>
      <w:pStyle w:val="Footer"/>
      <w:rPr>
        <w:sz w:val="2"/>
        <w:szCs w:val="2"/>
      </w:rPr>
    </w:pPr>
    <w:proofErr w:type="gramStart"/>
    <w:r>
      <w:rPr>
        <w:sz w:val="2"/>
        <w:szCs w:val="2"/>
      </w:rPr>
      <w:t>d</w:t>
    </w:r>
    <w:proofErr w:type="gramEnd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F99" w:rsidRPr="00C30F06" w:rsidRDefault="00FD4F99" w:rsidP="00C30F06">
    <w:pPr>
      <w:pStyle w:val="Footer"/>
      <w:jc w:val="center"/>
      <w:rPr>
        <w:b/>
        <w:bCs/>
        <w:color w:val="309C45"/>
        <w:sz w:val="22"/>
        <w:szCs w:val="22"/>
      </w:rPr>
    </w:pPr>
    <w:r w:rsidRPr="00C30F06">
      <w:rPr>
        <w:b/>
        <w:bCs/>
        <w:color w:val="309C45"/>
        <w:sz w:val="22"/>
        <w:szCs w:val="22"/>
      </w:rPr>
      <w:t>Web Developmen</w:t>
    </w:r>
    <w:r>
      <w:rPr>
        <w:b/>
        <w:bCs/>
        <w:color w:val="309C45"/>
        <w:sz w:val="22"/>
        <w:szCs w:val="22"/>
      </w:rPr>
      <w:t>t</w:t>
    </w:r>
    <w:r w:rsidRPr="00C30F06">
      <w:rPr>
        <w:b/>
        <w:bCs/>
        <w:color w:val="309C45"/>
        <w:sz w:val="22"/>
        <w:szCs w:val="22"/>
      </w:rPr>
      <w:t xml:space="preserve">                            </w:t>
    </w:r>
    <w:r>
      <w:rPr>
        <w:b/>
        <w:bCs/>
        <w:color w:val="309C45"/>
        <w:sz w:val="22"/>
        <w:szCs w:val="22"/>
      </w:rPr>
      <w:t xml:space="preserve">     </w:t>
    </w:r>
    <w:r w:rsidRPr="00C30F06">
      <w:rPr>
        <w:b/>
        <w:bCs/>
        <w:color w:val="309C45"/>
        <w:sz w:val="22"/>
        <w:szCs w:val="22"/>
      </w:rPr>
      <w:t xml:space="preserve">   29/09/2020                            </w:t>
    </w:r>
    <w:r>
      <w:rPr>
        <w:b/>
        <w:bCs/>
        <w:color w:val="309C45"/>
        <w:sz w:val="22"/>
        <w:szCs w:val="22"/>
      </w:rPr>
      <w:t xml:space="preserve">     </w:t>
    </w:r>
    <w:r w:rsidRPr="00C30F06">
      <w:rPr>
        <w:b/>
        <w:bCs/>
        <w:color w:val="309C45"/>
        <w:sz w:val="22"/>
        <w:szCs w:val="22"/>
      </w:rPr>
      <w:t xml:space="preserve">   </w:t>
    </w:r>
    <w:proofErr w:type="spellStart"/>
    <w:r w:rsidRPr="00C30F06">
      <w:rPr>
        <w:b/>
        <w:bCs/>
        <w:color w:val="309C45"/>
        <w:sz w:val="22"/>
        <w:szCs w:val="22"/>
      </w:rPr>
      <w:t>Ruaa</w:t>
    </w:r>
    <w:proofErr w:type="spellEnd"/>
    <w:r w:rsidRPr="00C30F06">
      <w:rPr>
        <w:b/>
        <w:bCs/>
        <w:color w:val="309C45"/>
        <w:sz w:val="22"/>
        <w:szCs w:val="22"/>
      </w:rPr>
      <w:t xml:space="preserve"> Abu-</w:t>
    </w:r>
    <w:proofErr w:type="spellStart"/>
    <w:r w:rsidRPr="00C30F06">
      <w:rPr>
        <w:b/>
        <w:bCs/>
        <w:color w:val="309C45"/>
        <w:sz w:val="22"/>
        <w:szCs w:val="22"/>
      </w:rPr>
      <w:t>Shraikh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5B03" w:rsidRDefault="00075B03">
      <w:pPr>
        <w:spacing w:after="0" w:line="240" w:lineRule="auto"/>
      </w:pPr>
      <w:r>
        <w:separator/>
      </w:r>
    </w:p>
  </w:footnote>
  <w:footnote w:type="continuationSeparator" w:id="0">
    <w:p w:rsidR="00075B03" w:rsidRDefault="00075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F99" w:rsidRPr="00FE08FF" w:rsidRDefault="00FD4F99" w:rsidP="007E356F">
    <w:pPr>
      <w:rPr>
        <w:rFonts w:ascii="Agency FB" w:hAnsi="Agency FB"/>
      </w:rPr>
    </w:pPr>
    <w:r w:rsidRPr="007E356F">
      <w:rPr>
        <w:rFonts w:ascii="Agency FB" w:hAnsi="Agency FB"/>
        <w:b/>
        <w:bCs/>
      </w:rPr>
      <w:t xml:space="preserve">Ministry of </w:t>
    </w:r>
    <w:proofErr w:type="gramStart"/>
    <w:r w:rsidRPr="007E356F">
      <w:rPr>
        <w:rFonts w:ascii="Agency FB" w:hAnsi="Agency FB"/>
        <w:b/>
        <w:bCs/>
      </w:rPr>
      <w:t>Health  |</w:t>
    </w:r>
    <w:proofErr w:type="gramEnd"/>
    <w:r w:rsidRPr="007E356F">
      <w:rPr>
        <w:rFonts w:ascii="Agency FB" w:hAnsi="Agency FB"/>
        <w:b/>
        <w:bCs/>
      </w:rPr>
      <w:t xml:space="preserve">| </w:t>
    </w:r>
    <w:proofErr w:type="spellStart"/>
    <w:r w:rsidRPr="007E356F">
      <w:rPr>
        <w:rFonts w:ascii="Agency FB" w:hAnsi="Agency FB"/>
        <w:b/>
        <w:bCs/>
      </w:rPr>
      <w:t>Ruaa</w:t>
    </w:r>
    <w:proofErr w:type="spellEnd"/>
    <w:r w:rsidRPr="007E356F">
      <w:rPr>
        <w:rFonts w:ascii="Agency FB" w:hAnsi="Agency FB"/>
        <w:b/>
        <w:bCs/>
      </w:rPr>
      <w:t xml:space="preserve"> Abu-</w:t>
    </w:r>
    <w:proofErr w:type="spellStart"/>
    <w:r w:rsidRPr="007E356F">
      <w:rPr>
        <w:rFonts w:ascii="Agency FB" w:hAnsi="Agency FB"/>
        <w:b/>
        <w:bCs/>
      </w:rPr>
      <w:t>Shraikh</w:t>
    </w:r>
    <w:proofErr w:type="spellEnd"/>
    <w:r w:rsidRPr="00FE08FF">
      <w:rPr>
        <w:rFonts w:ascii="Agency FB" w:hAnsi="Agency FB"/>
      </w:rPr>
      <w:t xml:space="preserve"> </w:t>
    </w:r>
    <w:r w:rsidRPr="00FE08FF">
      <w:rPr>
        <w:rFonts w:ascii="Agency FB" w:hAnsi="Agency FB"/>
        <w:noProof/>
      </w:rPr>
      <w:drawing>
        <wp:anchor distT="0" distB="0" distL="114300" distR="114300" simplePos="0" relativeHeight="251670528" behindDoc="0" locked="0" layoutInCell="1" allowOverlap="1" wp14:anchorId="4B18402E" wp14:editId="7C630BE2">
          <wp:simplePos x="0" y="0"/>
          <wp:positionH relativeFrom="column">
            <wp:posOffset>5105400</wp:posOffset>
          </wp:positionH>
          <wp:positionV relativeFrom="paragraph">
            <wp:posOffset>-419100</wp:posOffset>
          </wp:positionV>
          <wp:extent cx="1504950" cy="1219200"/>
          <wp:effectExtent l="0" t="0" r="0" b="0"/>
          <wp:wrapNone/>
          <wp:docPr id="29" name="Picture 29" descr="HTU WEB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HTU WEBSI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4950" cy="121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F99" w:rsidRPr="004F79C9" w:rsidRDefault="00FD4F99" w:rsidP="004F79C9">
    <w:pPr>
      <w:pStyle w:val="Header"/>
      <w:spacing w:line="240" w:lineRule="auto"/>
      <w:rPr>
        <w:color w:val="309C45"/>
      </w:rPr>
    </w:pPr>
    <w:r w:rsidRPr="00D97A42">
      <w:rPr>
        <w:rFonts w:ascii="Brush Script MT" w:hAnsi="Brush Script MT" w:cs="Arabic Typesetting"/>
        <w:noProof/>
        <w:color w:val="309C45"/>
        <w:sz w:val="24"/>
        <w:szCs w:val="24"/>
      </w:rPr>
      <w:drawing>
        <wp:anchor distT="0" distB="0" distL="114300" distR="114300" simplePos="0" relativeHeight="251674624" behindDoc="0" locked="0" layoutInCell="1" allowOverlap="1" wp14:anchorId="7ECBE1DF" wp14:editId="6EA5231E">
          <wp:simplePos x="0" y="0"/>
          <wp:positionH relativeFrom="column">
            <wp:posOffset>4947920</wp:posOffset>
          </wp:positionH>
          <wp:positionV relativeFrom="paragraph">
            <wp:posOffset>-245167</wp:posOffset>
          </wp:positionV>
          <wp:extent cx="1413510" cy="563245"/>
          <wp:effectExtent l="0" t="0" r="0" b="0"/>
          <wp:wrapNone/>
          <wp:docPr id="16" name="Picture 16" descr="HTU WEB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TU WEBSI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duotone>
                      <a:prstClr val="black"/>
                      <a:srgbClr val="00B050">
                        <a:tint val="45000"/>
                        <a:satMod val="400000"/>
                      </a:srgbClr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4108"/>
                  <a:stretch/>
                </pic:blipFill>
                <pic:spPr bwMode="auto">
                  <a:xfrm>
                    <a:off x="0" y="0"/>
                    <a:ext cx="1413510" cy="5632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7A42">
      <w:rPr>
        <w:b/>
        <w:bCs/>
        <w:color w:val="309C45"/>
      </w:rPr>
      <w:t xml:space="preserve">Ministry of </w:t>
    </w:r>
    <w:r>
      <w:rPr>
        <w:b/>
        <w:bCs/>
        <w:color w:val="309C45"/>
      </w:rPr>
      <w:t xml:space="preserve">Health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F99" w:rsidRPr="00C30F06" w:rsidRDefault="00FD4F99" w:rsidP="00C30F06">
    <w:pPr>
      <w:pStyle w:val="Header"/>
      <w:spacing w:line="240" w:lineRule="auto"/>
      <w:rPr>
        <w:color w:val="309C45"/>
        <w:sz w:val="22"/>
        <w:szCs w:val="22"/>
      </w:rPr>
    </w:pPr>
    <w:r w:rsidRPr="00C30F06">
      <w:rPr>
        <w:rFonts w:ascii="Brush Script MT" w:hAnsi="Brush Script MT" w:cs="Arabic Typesetting"/>
        <w:noProof/>
        <w:color w:val="309C45"/>
        <w:sz w:val="22"/>
        <w:szCs w:val="22"/>
      </w:rPr>
      <w:drawing>
        <wp:anchor distT="0" distB="0" distL="114300" distR="114300" simplePos="0" relativeHeight="251672576" behindDoc="0" locked="0" layoutInCell="1" allowOverlap="1" wp14:anchorId="50412085" wp14:editId="6D897A6F">
          <wp:simplePos x="0" y="0"/>
          <wp:positionH relativeFrom="column">
            <wp:posOffset>4963465</wp:posOffset>
          </wp:positionH>
          <wp:positionV relativeFrom="paragraph">
            <wp:posOffset>-278765</wp:posOffset>
          </wp:positionV>
          <wp:extent cx="1316990" cy="681355"/>
          <wp:effectExtent l="0" t="0" r="0" b="0"/>
          <wp:wrapNone/>
          <wp:docPr id="11" name="Picture 11" descr="HTU WEBS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TU WEBSI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duotone>
                      <a:prstClr val="black"/>
                      <a:srgbClr val="00B050">
                        <a:tint val="45000"/>
                        <a:satMod val="400000"/>
                      </a:srgbClr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4108"/>
                  <a:stretch/>
                </pic:blipFill>
                <pic:spPr bwMode="auto">
                  <a:xfrm>
                    <a:off x="0" y="0"/>
                    <a:ext cx="1316990" cy="6813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0F06">
      <w:rPr>
        <w:b/>
        <w:bCs/>
        <w:color w:val="309C45"/>
        <w:sz w:val="22"/>
        <w:szCs w:val="22"/>
      </w:rPr>
      <w:t>Ministry of Health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5F0000" w:themeColor="accent3"/>
      </w:rPr>
    </w:lvl>
  </w:abstractNum>
  <w:abstractNum w:abstractNumId="1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5F0000" w:themeColor="accent3"/>
      </w:rPr>
    </w:lvl>
  </w:abstractNum>
  <w:abstractNum w:abstractNumId="2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BDE295" w:themeColor="accent1" w:themeTint="99"/>
      </w:rPr>
    </w:lvl>
  </w:abstractNum>
  <w:abstractNum w:abstractNumId="3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92D050" w:themeColor="accent1"/>
      </w:rPr>
    </w:lvl>
  </w:abstractNum>
  <w:abstractNum w:abstractNumId="4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6DA92D" w:themeColor="accent1" w:themeShade="BF"/>
      </w:rPr>
    </w:lvl>
  </w:abstractNum>
  <w:abstractNum w:abstractNumId="5">
    <w:nsid w:val="09485023"/>
    <w:multiLevelType w:val="hybridMultilevel"/>
    <w:tmpl w:val="5F2A6D5E"/>
    <w:lvl w:ilvl="0" w:tplc="85347F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0B46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FB55123"/>
    <w:multiLevelType w:val="hybridMultilevel"/>
    <w:tmpl w:val="EC80A4D6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8">
    <w:nsid w:val="117276B7"/>
    <w:multiLevelType w:val="hybridMultilevel"/>
    <w:tmpl w:val="2B9C770C"/>
    <w:lvl w:ilvl="0" w:tplc="79C894C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4D11FF"/>
    <w:multiLevelType w:val="multilevel"/>
    <w:tmpl w:val="BAD2A9C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color w:val="309C45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  <w:color w:val="309C45"/>
      </w:rPr>
    </w:lvl>
    <w:lvl w:ilvl="2">
      <w:start w:val="5"/>
      <w:numFmt w:val="decimal"/>
      <w:lvlText w:val="%1.%2.%3"/>
      <w:lvlJc w:val="left"/>
      <w:pPr>
        <w:ind w:left="2160" w:hanging="720"/>
      </w:pPr>
      <w:rPr>
        <w:rFonts w:hint="default"/>
        <w:color w:val="309C45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309C45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309C45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309C45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309C45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309C45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color w:val="309C45"/>
      </w:rPr>
    </w:lvl>
  </w:abstractNum>
  <w:abstractNum w:abstractNumId="10">
    <w:nsid w:val="224F75D3"/>
    <w:multiLevelType w:val="hybridMultilevel"/>
    <w:tmpl w:val="FCA4ABFC"/>
    <w:lvl w:ilvl="0" w:tplc="90A0AF8C">
      <w:start w:val="3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316F24"/>
    <w:multiLevelType w:val="hybridMultilevel"/>
    <w:tmpl w:val="1FF09C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581132"/>
    <w:multiLevelType w:val="hybridMultilevel"/>
    <w:tmpl w:val="617C454A"/>
    <w:lvl w:ilvl="0" w:tplc="94F03370">
      <w:start w:val="1"/>
      <w:numFmt w:val="decimal"/>
      <w:lvlText w:val="2.%1"/>
      <w:lvlJc w:val="left"/>
      <w:pPr>
        <w:ind w:left="1350" w:hanging="360"/>
      </w:pPr>
      <w:rPr>
        <w:rFonts w:hint="default"/>
        <w:color w:val="309C45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BF00DA"/>
    <w:multiLevelType w:val="hybridMultilevel"/>
    <w:tmpl w:val="9B08205E"/>
    <w:lvl w:ilvl="0" w:tplc="7F52D6F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C76C6C"/>
    <w:multiLevelType w:val="hybridMultilevel"/>
    <w:tmpl w:val="5F2A6D5E"/>
    <w:lvl w:ilvl="0" w:tplc="85347F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F63256"/>
    <w:multiLevelType w:val="hybridMultilevel"/>
    <w:tmpl w:val="8A5C91D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48D36C4"/>
    <w:multiLevelType w:val="hybridMultilevel"/>
    <w:tmpl w:val="5F2A6D5E"/>
    <w:lvl w:ilvl="0" w:tplc="85347F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1A54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DF564E"/>
    <w:multiLevelType w:val="hybridMultilevel"/>
    <w:tmpl w:val="5F2A6D5E"/>
    <w:lvl w:ilvl="0" w:tplc="85347FCE">
      <w:start w:val="1"/>
      <w:numFmt w:val="decimal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42C40C0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47A70BCD"/>
    <w:multiLevelType w:val="hybridMultilevel"/>
    <w:tmpl w:val="F042CA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6269AA"/>
    <w:multiLevelType w:val="hybridMultilevel"/>
    <w:tmpl w:val="D112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95456C"/>
    <w:multiLevelType w:val="multilevel"/>
    <w:tmpl w:val="81EEF6A2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color w:val="309C45"/>
      </w:rPr>
    </w:lvl>
    <w:lvl w:ilvl="1">
      <w:start w:val="5"/>
      <w:numFmt w:val="decimal"/>
      <w:lvlText w:val="%1.%2"/>
      <w:lvlJc w:val="left"/>
      <w:pPr>
        <w:ind w:left="1155" w:hanging="435"/>
      </w:pPr>
      <w:rPr>
        <w:rFonts w:hint="default"/>
        <w:color w:val="309C45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309C45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309C45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309C45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309C45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309C45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309C45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color w:val="309C45"/>
      </w:rPr>
    </w:lvl>
  </w:abstractNum>
  <w:abstractNum w:abstractNumId="23">
    <w:nsid w:val="53E36DF6"/>
    <w:multiLevelType w:val="hybridMultilevel"/>
    <w:tmpl w:val="5F2A6D5E"/>
    <w:lvl w:ilvl="0" w:tplc="85347F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7E0A3C"/>
    <w:multiLevelType w:val="multilevel"/>
    <w:tmpl w:val="689EE5FC"/>
    <w:lvl w:ilvl="0">
      <w:start w:val="1"/>
      <w:numFmt w:val="decimal"/>
      <w:lvlText w:val="%1."/>
      <w:lvlJc w:val="left"/>
      <w:pPr>
        <w:ind w:left="720" w:hanging="360"/>
      </w:pPr>
      <w:rPr>
        <w:color w:val="309C45"/>
      </w:rPr>
    </w:lvl>
    <w:lvl w:ilvl="1">
      <w:start w:val="1"/>
      <w:numFmt w:val="decimal"/>
      <w:isLgl/>
      <w:lvlText w:val="%1.%2"/>
      <w:lvlJc w:val="left"/>
      <w:pPr>
        <w:ind w:left="1395" w:hanging="495"/>
      </w:pPr>
      <w:rPr>
        <w:rFonts w:hint="default"/>
        <w:color w:val="309C45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color w:val="309C45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25">
    <w:nsid w:val="56E66FB5"/>
    <w:multiLevelType w:val="hybridMultilevel"/>
    <w:tmpl w:val="1318EC0C"/>
    <w:lvl w:ilvl="0" w:tplc="90A0AF8C">
      <w:start w:val="3"/>
      <w:numFmt w:val="bullet"/>
      <w:lvlText w:val="-"/>
      <w:lvlJc w:val="left"/>
      <w:pPr>
        <w:ind w:left="1080" w:hanging="360"/>
      </w:pPr>
      <w:rPr>
        <w:rFonts w:ascii="Franklin Gothic Book" w:eastAsiaTheme="minorHAnsi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74417CB"/>
    <w:multiLevelType w:val="hybridMultilevel"/>
    <w:tmpl w:val="B4E42B2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551EE7"/>
    <w:multiLevelType w:val="hybridMultilevel"/>
    <w:tmpl w:val="7DBAA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430E48"/>
    <w:multiLevelType w:val="hybridMultilevel"/>
    <w:tmpl w:val="07D60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B84EC9"/>
    <w:multiLevelType w:val="hybridMultilevel"/>
    <w:tmpl w:val="9B1E65A0"/>
    <w:lvl w:ilvl="0" w:tplc="8D6E3AC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70500961"/>
    <w:multiLevelType w:val="hybridMultilevel"/>
    <w:tmpl w:val="128AA5AE"/>
    <w:lvl w:ilvl="0" w:tplc="90A0AF8C">
      <w:start w:val="3"/>
      <w:numFmt w:val="bullet"/>
      <w:lvlText w:val="-"/>
      <w:lvlJc w:val="left"/>
      <w:pPr>
        <w:ind w:left="915" w:hanging="360"/>
      </w:pPr>
      <w:rPr>
        <w:rFonts w:ascii="Franklin Gothic Book" w:eastAsiaTheme="minorHAnsi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31">
    <w:nsid w:val="71CC5CB9"/>
    <w:multiLevelType w:val="hybridMultilevel"/>
    <w:tmpl w:val="5F2A6D5E"/>
    <w:lvl w:ilvl="0" w:tplc="85347F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6C224D"/>
    <w:multiLevelType w:val="hybridMultilevel"/>
    <w:tmpl w:val="394445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7A2A6D54"/>
    <w:multiLevelType w:val="hybridMultilevel"/>
    <w:tmpl w:val="2280DB3C"/>
    <w:lvl w:ilvl="0" w:tplc="90A0AF8C">
      <w:start w:val="3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DD241B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>
    <w:nsid w:val="7E8D4356"/>
    <w:multiLevelType w:val="multilevel"/>
    <w:tmpl w:val="B3EC03C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color w:val="309C45"/>
      </w:rPr>
    </w:lvl>
    <w:lvl w:ilvl="1">
      <w:start w:val="6"/>
      <w:numFmt w:val="decimal"/>
      <w:lvlText w:val="%1.%2"/>
      <w:lvlJc w:val="left"/>
      <w:pPr>
        <w:ind w:left="1350" w:hanging="435"/>
      </w:pPr>
      <w:rPr>
        <w:rFonts w:hint="default"/>
        <w:color w:val="309C45"/>
      </w:rPr>
    </w:lvl>
    <w:lvl w:ilvl="2">
      <w:start w:val="2"/>
      <w:numFmt w:val="decimal"/>
      <w:lvlText w:val="%1.%2.%3"/>
      <w:lvlJc w:val="left"/>
      <w:pPr>
        <w:ind w:left="2550" w:hanging="720"/>
      </w:pPr>
      <w:rPr>
        <w:rFonts w:hint="default"/>
        <w:color w:val="309C45"/>
      </w:rPr>
    </w:lvl>
    <w:lvl w:ilvl="3">
      <w:start w:val="1"/>
      <w:numFmt w:val="decimal"/>
      <w:lvlText w:val="%1.%2.%3.%4"/>
      <w:lvlJc w:val="left"/>
      <w:pPr>
        <w:ind w:left="3465" w:hanging="720"/>
      </w:pPr>
      <w:rPr>
        <w:rFonts w:hint="default"/>
        <w:color w:val="309C45"/>
      </w:rPr>
    </w:lvl>
    <w:lvl w:ilvl="4">
      <w:start w:val="1"/>
      <w:numFmt w:val="decimal"/>
      <w:lvlText w:val="%1.%2.%3.%4.%5"/>
      <w:lvlJc w:val="left"/>
      <w:pPr>
        <w:ind w:left="4740" w:hanging="1080"/>
      </w:pPr>
      <w:rPr>
        <w:rFonts w:hint="default"/>
        <w:color w:val="309C45"/>
      </w:rPr>
    </w:lvl>
    <w:lvl w:ilvl="5">
      <w:start w:val="1"/>
      <w:numFmt w:val="decimal"/>
      <w:lvlText w:val="%1.%2.%3.%4.%5.%6"/>
      <w:lvlJc w:val="left"/>
      <w:pPr>
        <w:ind w:left="5655" w:hanging="1080"/>
      </w:pPr>
      <w:rPr>
        <w:rFonts w:hint="default"/>
        <w:color w:val="309C45"/>
      </w:rPr>
    </w:lvl>
    <w:lvl w:ilvl="6">
      <w:start w:val="1"/>
      <w:numFmt w:val="decimal"/>
      <w:lvlText w:val="%1.%2.%3.%4.%5.%6.%7"/>
      <w:lvlJc w:val="left"/>
      <w:pPr>
        <w:ind w:left="6930" w:hanging="1440"/>
      </w:pPr>
      <w:rPr>
        <w:rFonts w:hint="default"/>
        <w:color w:val="309C45"/>
      </w:rPr>
    </w:lvl>
    <w:lvl w:ilvl="7">
      <w:start w:val="1"/>
      <w:numFmt w:val="decimal"/>
      <w:lvlText w:val="%1.%2.%3.%4.%5.%6.%7.%8"/>
      <w:lvlJc w:val="left"/>
      <w:pPr>
        <w:ind w:left="7845" w:hanging="1440"/>
      </w:pPr>
      <w:rPr>
        <w:rFonts w:hint="default"/>
        <w:color w:val="309C45"/>
      </w:rPr>
    </w:lvl>
    <w:lvl w:ilvl="8">
      <w:start w:val="1"/>
      <w:numFmt w:val="decimal"/>
      <w:lvlText w:val="%1.%2.%3.%4.%5.%6.%7.%8.%9"/>
      <w:lvlJc w:val="left"/>
      <w:pPr>
        <w:ind w:left="9120" w:hanging="1800"/>
      </w:pPr>
      <w:rPr>
        <w:rFonts w:hint="default"/>
        <w:color w:val="309C45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11"/>
  </w:num>
  <w:num w:numId="18">
    <w:abstractNumId w:val="13"/>
  </w:num>
  <w:num w:numId="19">
    <w:abstractNumId w:val="7"/>
  </w:num>
  <w:num w:numId="20">
    <w:abstractNumId w:val="34"/>
  </w:num>
  <w:num w:numId="21">
    <w:abstractNumId w:val="19"/>
  </w:num>
  <w:num w:numId="22">
    <w:abstractNumId w:val="15"/>
  </w:num>
  <w:num w:numId="23">
    <w:abstractNumId w:val="24"/>
  </w:num>
  <w:num w:numId="24">
    <w:abstractNumId w:val="17"/>
  </w:num>
  <w:num w:numId="25">
    <w:abstractNumId w:val="12"/>
  </w:num>
  <w:num w:numId="26">
    <w:abstractNumId w:val="6"/>
  </w:num>
  <w:num w:numId="27">
    <w:abstractNumId w:val="32"/>
  </w:num>
  <w:num w:numId="28">
    <w:abstractNumId w:val="21"/>
  </w:num>
  <w:num w:numId="29">
    <w:abstractNumId w:val="29"/>
  </w:num>
  <w:num w:numId="30">
    <w:abstractNumId w:val="27"/>
  </w:num>
  <w:num w:numId="31">
    <w:abstractNumId w:val="26"/>
  </w:num>
  <w:num w:numId="32">
    <w:abstractNumId w:val="30"/>
  </w:num>
  <w:num w:numId="33">
    <w:abstractNumId w:val="28"/>
  </w:num>
  <w:num w:numId="34">
    <w:abstractNumId w:val="31"/>
  </w:num>
  <w:num w:numId="35">
    <w:abstractNumId w:val="16"/>
  </w:num>
  <w:num w:numId="36">
    <w:abstractNumId w:val="18"/>
  </w:num>
  <w:num w:numId="37">
    <w:abstractNumId w:val="5"/>
  </w:num>
  <w:num w:numId="38">
    <w:abstractNumId w:val="14"/>
  </w:num>
  <w:num w:numId="39">
    <w:abstractNumId w:val="23"/>
  </w:num>
  <w:num w:numId="40">
    <w:abstractNumId w:val="9"/>
  </w:num>
  <w:num w:numId="41">
    <w:abstractNumId w:val="22"/>
  </w:num>
  <w:num w:numId="42">
    <w:abstractNumId w:val="35"/>
  </w:num>
  <w:num w:numId="43">
    <w:abstractNumId w:val="8"/>
  </w:num>
  <w:num w:numId="44">
    <w:abstractNumId w:val="25"/>
  </w:num>
  <w:num w:numId="45">
    <w:abstractNumId w:val="10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B6E"/>
    <w:rsid w:val="000024D4"/>
    <w:rsid w:val="00050F59"/>
    <w:rsid w:val="00074E8B"/>
    <w:rsid w:val="00075B03"/>
    <w:rsid w:val="0008673A"/>
    <w:rsid w:val="000C2186"/>
    <w:rsid w:val="000E3241"/>
    <w:rsid w:val="000E6B95"/>
    <w:rsid w:val="000F1DCE"/>
    <w:rsid w:val="00100FA0"/>
    <w:rsid w:val="00115F2F"/>
    <w:rsid w:val="00121C52"/>
    <w:rsid w:val="001303CC"/>
    <w:rsid w:val="001361F1"/>
    <w:rsid w:val="00144EA0"/>
    <w:rsid w:val="00150914"/>
    <w:rsid w:val="00155E99"/>
    <w:rsid w:val="0016270C"/>
    <w:rsid w:val="00175FED"/>
    <w:rsid w:val="00192BBF"/>
    <w:rsid w:val="001960FD"/>
    <w:rsid w:val="001E2B92"/>
    <w:rsid w:val="00203C63"/>
    <w:rsid w:val="00204B4F"/>
    <w:rsid w:val="002202AD"/>
    <w:rsid w:val="00247349"/>
    <w:rsid w:val="002559E4"/>
    <w:rsid w:val="002741BF"/>
    <w:rsid w:val="00297E8E"/>
    <w:rsid w:val="002A055E"/>
    <w:rsid w:val="002B5158"/>
    <w:rsid w:val="002F21F0"/>
    <w:rsid w:val="002F3734"/>
    <w:rsid w:val="00315A2F"/>
    <w:rsid w:val="003243A0"/>
    <w:rsid w:val="0033156F"/>
    <w:rsid w:val="00332BE5"/>
    <w:rsid w:val="003345A4"/>
    <w:rsid w:val="0038607C"/>
    <w:rsid w:val="003B3056"/>
    <w:rsid w:val="003D2F00"/>
    <w:rsid w:val="004121F3"/>
    <w:rsid w:val="004154B5"/>
    <w:rsid w:val="00421712"/>
    <w:rsid w:val="004224F8"/>
    <w:rsid w:val="00422C26"/>
    <w:rsid w:val="00464B14"/>
    <w:rsid w:val="004723CB"/>
    <w:rsid w:val="004746F5"/>
    <w:rsid w:val="0048656C"/>
    <w:rsid w:val="004A75BC"/>
    <w:rsid w:val="004E4D8D"/>
    <w:rsid w:val="004F79C9"/>
    <w:rsid w:val="00514F24"/>
    <w:rsid w:val="0051615D"/>
    <w:rsid w:val="00516CB7"/>
    <w:rsid w:val="00524BAA"/>
    <w:rsid w:val="005642D8"/>
    <w:rsid w:val="00573E84"/>
    <w:rsid w:val="00582DD5"/>
    <w:rsid w:val="005B14AE"/>
    <w:rsid w:val="005C5BDA"/>
    <w:rsid w:val="005E5C98"/>
    <w:rsid w:val="00614843"/>
    <w:rsid w:val="00616989"/>
    <w:rsid w:val="00623383"/>
    <w:rsid w:val="00665B90"/>
    <w:rsid w:val="00682510"/>
    <w:rsid w:val="006C5405"/>
    <w:rsid w:val="006F6A87"/>
    <w:rsid w:val="00717705"/>
    <w:rsid w:val="00740DDA"/>
    <w:rsid w:val="0074447D"/>
    <w:rsid w:val="00750C2B"/>
    <w:rsid w:val="007A5982"/>
    <w:rsid w:val="007B346A"/>
    <w:rsid w:val="007B54A1"/>
    <w:rsid w:val="007E356F"/>
    <w:rsid w:val="00803FA7"/>
    <w:rsid w:val="0082004D"/>
    <w:rsid w:val="008212F5"/>
    <w:rsid w:val="00825CF6"/>
    <w:rsid w:val="00830CFC"/>
    <w:rsid w:val="008672C7"/>
    <w:rsid w:val="00885B6E"/>
    <w:rsid w:val="008925CE"/>
    <w:rsid w:val="0089556F"/>
    <w:rsid w:val="00896082"/>
    <w:rsid w:val="008B06C7"/>
    <w:rsid w:val="008C1083"/>
    <w:rsid w:val="008D1FFD"/>
    <w:rsid w:val="008D3468"/>
    <w:rsid w:val="008F6A5A"/>
    <w:rsid w:val="00900FF3"/>
    <w:rsid w:val="009130E0"/>
    <w:rsid w:val="009332C9"/>
    <w:rsid w:val="00941BB2"/>
    <w:rsid w:val="00942CE0"/>
    <w:rsid w:val="00962160"/>
    <w:rsid w:val="00973ABF"/>
    <w:rsid w:val="009846D7"/>
    <w:rsid w:val="009D45C3"/>
    <w:rsid w:val="00A045D7"/>
    <w:rsid w:val="00A25DE9"/>
    <w:rsid w:val="00A32FBE"/>
    <w:rsid w:val="00A362E1"/>
    <w:rsid w:val="00A51D5A"/>
    <w:rsid w:val="00A752D7"/>
    <w:rsid w:val="00A969BC"/>
    <w:rsid w:val="00AA1F13"/>
    <w:rsid w:val="00AD3EC9"/>
    <w:rsid w:val="00AD3EFB"/>
    <w:rsid w:val="00B122C3"/>
    <w:rsid w:val="00B700A3"/>
    <w:rsid w:val="00B70300"/>
    <w:rsid w:val="00B93FDF"/>
    <w:rsid w:val="00BA6A39"/>
    <w:rsid w:val="00BB0743"/>
    <w:rsid w:val="00BB43CD"/>
    <w:rsid w:val="00BC5723"/>
    <w:rsid w:val="00BF1F91"/>
    <w:rsid w:val="00C04468"/>
    <w:rsid w:val="00C30F06"/>
    <w:rsid w:val="00C34D86"/>
    <w:rsid w:val="00C5433A"/>
    <w:rsid w:val="00C546B2"/>
    <w:rsid w:val="00C605A0"/>
    <w:rsid w:val="00C77395"/>
    <w:rsid w:val="00C77D65"/>
    <w:rsid w:val="00C80AFE"/>
    <w:rsid w:val="00C94579"/>
    <w:rsid w:val="00CA7B35"/>
    <w:rsid w:val="00CB2489"/>
    <w:rsid w:val="00CB4A4D"/>
    <w:rsid w:val="00D11074"/>
    <w:rsid w:val="00D27109"/>
    <w:rsid w:val="00D356C0"/>
    <w:rsid w:val="00D43DA4"/>
    <w:rsid w:val="00D606AA"/>
    <w:rsid w:val="00D722E8"/>
    <w:rsid w:val="00D73345"/>
    <w:rsid w:val="00D73FC5"/>
    <w:rsid w:val="00DA7C93"/>
    <w:rsid w:val="00DB0641"/>
    <w:rsid w:val="00DC58E3"/>
    <w:rsid w:val="00DE6F3F"/>
    <w:rsid w:val="00E0616B"/>
    <w:rsid w:val="00E0736E"/>
    <w:rsid w:val="00E36606"/>
    <w:rsid w:val="00E44DB2"/>
    <w:rsid w:val="00E548FF"/>
    <w:rsid w:val="00E707C0"/>
    <w:rsid w:val="00E862C4"/>
    <w:rsid w:val="00EA37C6"/>
    <w:rsid w:val="00ED16F8"/>
    <w:rsid w:val="00EF00B7"/>
    <w:rsid w:val="00EF0E81"/>
    <w:rsid w:val="00F07B0B"/>
    <w:rsid w:val="00F07EB5"/>
    <w:rsid w:val="00F22A98"/>
    <w:rsid w:val="00F32C83"/>
    <w:rsid w:val="00F44C65"/>
    <w:rsid w:val="00F46EE0"/>
    <w:rsid w:val="00F66CD4"/>
    <w:rsid w:val="00FA54E8"/>
    <w:rsid w:val="00FA7F52"/>
    <w:rsid w:val="00FB4979"/>
    <w:rsid w:val="00FC7DDE"/>
    <w:rsid w:val="00FD4F99"/>
    <w:rsid w:val="00FD71E8"/>
    <w:rsid w:val="00FE08FF"/>
    <w:rsid w:val="00FE0DE9"/>
    <w:rsid w:val="00FE74E4"/>
    <w:rsid w:val="00FF0962"/>
    <w:rsid w:val="00FF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uiPriority="1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2160"/>
    <w:pPr>
      <w:spacing w:after="160"/>
    </w:pPr>
    <w:rPr>
      <w:rFonts w:cs="Times New Roman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DCE"/>
    <w:pPr>
      <w:spacing w:before="300" w:after="40" w:line="240" w:lineRule="auto"/>
      <w:outlineLvl w:val="0"/>
    </w:pPr>
    <w:rPr>
      <w:rFonts w:ascii="Franklin Gothic Book" w:hAnsi="Franklin Gothic Book"/>
      <w:color w:val="6DA92D" w:themeColor="accent1" w:themeShade="BF"/>
      <w:spacing w:val="20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1DCE"/>
    <w:pPr>
      <w:spacing w:before="240" w:after="40" w:line="240" w:lineRule="auto"/>
      <w:outlineLvl w:val="1"/>
    </w:pPr>
    <w:rPr>
      <w:rFonts w:ascii="Franklin Gothic Book" w:hAnsi="Franklin Gothic Book"/>
      <w:color w:val="595959" w:themeColor="text1" w:themeTint="A6"/>
      <w:spacing w:val="20"/>
      <w:sz w:val="4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CE"/>
    <w:pPr>
      <w:spacing w:before="200" w:after="40" w:line="240" w:lineRule="auto"/>
      <w:outlineLvl w:val="2"/>
    </w:pPr>
    <w:rPr>
      <w:rFonts w:ascii="Franklin Gothic Book" w:hAnsi="Franklin Gothic Book"/>
      <w:color w:val="595959" w:themeColor="text1" w:themeTint="A6"/>
      <w:spacing w:val="20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470000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470000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2F0000" w:themeColor="accent3" w:themeShade="7F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2F0000" w:themeColor="accent3" w:themeShade="7F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92D050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92D050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DCE"/>
    <w:rPr>
      <w:rFonts w:ascii="Franklin Gothic Book" w:hAnsi="Franklin Gothic Book" w:cs="Times New Roman"/>
      <w:color w:val="6DA92D" w:themeColor="accent1" w:themeShade="BF"/>
      <w:spacing w:val="20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4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36"/>
      <w:szCs w:val="24"/>
    </w:rPr>
  </w:style>
  <w:style w:type="paragraph" w:styleId="Title">
    <w:name w:val="Title"/>
    <w:basedOn w:val="Normal"/>
    <w:link w:val="TitleChar"/>
    <w:uiPriority w:val="10"/>
    <w:qFormat/>
    <w:rsid w:val="007B346A"/>
    <w:pPr>
      <w:framePr w:hSpace="180" w:wrap="around" w:vAnchor="text" w:hAnchor="margin" w:y="-429"/>
      <w:spacing w:line="240" w:lineRule="auto"/>
      <w:contextualSpacing/>
    </w:pPr>
    <w:rPr>
      <w:rFonts w:ascii="Franklin Gothic Demi Cond" w:hAnsi="Franklin Gothic Demi Cond"/>
      <w:b/>
      <w:bCs/>
      <w:color w:val="92D050" w:themeColor="accent1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346A"/>
    <w:rPr>
      <w:rFonts w:ascii="Franklin Gothic Demi Cond" w:hAnsi="Franklin Gothic Demi Cond" w:cs="Times New Roman"/>
      <w:b/>
      <w:bCs/>
      <w:color w:val="92D050" w:themeColor="accent1"/>
      <w:sz w:val="96"/>
      <w:szCs w:val="48"/>
    </w:rPr>
  </w:style>
  <w:style w:type="paragraph" w:styleId="Subtitle">
    <w:name w:val="Subtitle"/>
    <w:basedOn w:val="Normal"/>
    <w:link w:val="SubtitleChar"/>
    <w:uiPriority w:val="11"/>
    <w:qFormat/>
    <w:rsid w:val="007B346A"/>
    <w:pPr>
      <w:framePr w:hSpace="180" w:wrap="around" w:vAnchor="text" w:hAnchor="margin" w:y="-429"/>
      <w:spacing w:after="480" w:line="240" w:lineRule="auto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346A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ABABAB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BDE295" w:themeColor="accent1" w:themeTint="99"/>
        <w:bottom w:val="single" w:sz="24" w:space="10" w:color="BDE295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FFFFFF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470000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470000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2F0000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2F0000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92D050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92D050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E5E5E5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BDE295" w:themeColor="accent1" w:themeTint="99"/>
        <w:left w:val="single" w:sz="24" w:space="10" w:color="92D050" w:themeColor="accent1"/>
        <w:bottom w:val="single" w:sz="36" w:space="10" w:color="5F0000" w:themeColor="accent3"/>
        <w:right w:val="single" w:sz="24" w:space="10" w:color="92D050" w:themeColor="accent1"/>
      </w:pBdr>
      <w:shd w:val="clear" w:color="auto" w:fill="92D050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92D050" w:themeFill="accent1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92D050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1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1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1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5"/>
      </w:numPr>
      <w:spacing w:after="0"/>
    </w:pPr>
  </w:style>
  <w:style w:type="paragraph" w:styleId="NoSpacing">
    <w:name w:val="No Spacing"/>
    <w:basedOn w:val="Normal"/>
    <w:link w:val="NoSpacingChar"/>
    <w:uiPriority w:val="1"/>
    <w:qFormat/>
    <w:rsid w:val="00C77D65"/>
    <w:pPr>
      <w:spacing w:after="0" w:line="240" w:lineRule="auto"/>
    </w:pPr>
    <w:rPr>
      <w:b/>
      <w:color w:val="49711E" w:themeColor="accent1" w:themeShade="8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E5E5E5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rsid w:val="00150914"/>
    <w:pPr>
      <w:spacing w:after="0" w:line="240" w:lineRule="auto"/>
    </w:pPr>
    <w:rPr>
      <w:rFonts w:cstheme="minorHAnsi"/>
    </w:rPr>
    <w:tblPr>
      <w:tblInd w:w="0" w:type="dxa"/>
      <w:tblBorders>
        <w:top w:val="single" w:sz="6" w:space="0" w:color="309C45"/>
        <w:left w:val="single" w:sz="6" w:space="0" w:color="309C45"/>
        <w:bottom w:val="single" w:sz="6" w:space="0" w:color="309C45"/>
        <w:right w:val="single" w:sz="6" w:space="0" w:color="309C45"/>
        <w:insideH w:val="single" w:sz="6" w:space="0" w:color="309C45"/>
        <w:insideV w:val="single" w:sz="6" w:space="0" w:color="309C4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background2"/>
    </w:tc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E5E5E5" w:themeColor="accent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Pr>
      <w:color w:val="00B050" w:themeColor="hyperlink"/>
      <w:u w:val="single"/>
    </w:rPr>
  </w:style>
  <w:style w:type="table" w:customStyle="1" w:styleId="PlainTable41">
    <w:name w:val="Plain Table 41"/>
    <w:basedOn w:val="TableNormal"/>
    <w:uiPriority w:val="44"/>
    <w:rsid w:val="0061698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247349"/>
    <w:rPr>
      <w:rFonts w:cs="Times New Roman"/>
      <w:b/>
      <w:color w:val="49711E" w:themeColor="accent1" w:themeShade="80"/>
      <w:sz w:val="20"/>
      <w:szCs w:val="20"/>
    </w:rPr>
  </w:style>
  <w:style w:type="paragraph" w:styleId="ListParagraph">
    <w:name w:val="List Paragraph"/>
    <w:basedOn w:val="Normal"/>
    <w:uiPriority w:val="34"/>
    <w:qFormat/>
    <w:rsid w:val="00FE08FF"/>
    <w:pPr>
      <w:ind w:left="720"/>
      <w:contextualSpacing/>
    </w:pPr>
  </w:style>
  <w:style w:type="character" w:customStyle="1" w:styleId="sentence">
    <w:name w:val="sentence"/>
    <w:basedOn w:val="DefaultParagraphFont"/>
    <w:rsid w:val="006F6A87"/>
  </w:style>
  <w:style w:type="character" w:customStyle="1" w:styleId="correction">
    <w:name w:val="correction"/>
    <w:basedOn w:val="DefaultParagraphFont"/>
    <w:rsid w:val="006F6A87"/>
  </w:style>
  <w:style w:type="paragraph" w:styleId="TOCHeading">
    <w:name w:val="TOC Heading"/>
    <w:basedOn w:val="Heading1"/>
    <w:next w:val="Normal"/>
    <w:uiPriority w:val="39"/>
    <w:unhideWhenUsed/>
    <w:qFormat/>
    <w:rsid w:val="00514F24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spacing w:val="0"/>
      <w:sz w:val="28"/>
      <w:szCs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uiPriority="1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2160"/>
    <w:pPr>
      <w:spacing w:after="160"/>
    </w:pPr>
    <w:rPr>
      <w:rFonts w:cs="Times New Roman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DCE"/>
    <w:pPr>
      <w:spacing w:before="300" w:after="40" w:line="240" w:lineRule="auto"/>
      <w:outlineLvl w:val="0"/>
    </w:pPr>
    <w:rPr>
      <w:rFonts w:ascii="Franklin Gothic Book" w:hAnsi="Franklin Gothic Book"/>
      <w:color w:val="6DA92D" w:themeColor="accent1" w:themeShade="BF"/>
      <w:spacing w:val="20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1DCE"/>
    <w:pPr>
      <w:spacing w:before="240" w:after="40" w:line="240" w:lineRule="auto"/>
      <w:outlineLvl w:val="1"/>
    </w:pPr>
    <w:rPr>
      <w:rFonts w:ascii="Franklin Gothic Book" w:hAnsi="Franklin Gothic Book"/>
      <w:color w:val="595959" w:themeColor="text1" w:themeTint="A6"/>
      <w:spacing w:val="20"/>
      <w:sz w:val="4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CE"/>
    <w:pPr>
      <w:spacing w:before="200" w:after="40" w:line="240" w:lineRule="auto"/>
      <w:outlineLvl w:val="2"/>
    </w:pPr>
    <w:rPr>
      <w:rFonts w:ascii="Franklin Gothic Book" w:hAnsi="Franklin Gothic Book"/>
      <w:color w:val="595959" w:themeColor="text1" w:themeTint="A6"/>
      <w:spacing w:val="20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470000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470000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2F0000" w:themeColor="accent3" w:themeShade="7F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2F0000" w:themeColor="accent3" w:themeShade="7F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92D050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92D050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DCE"/>
    <w:rPr>
      <w:rFonts w:ascii="Franklin Gothic Book" w:hAnsi="Franklin Gothic Book" w:cs="Times New Roman"/>
      <w:color w:val="6DA92D" w:themeColor="accent1" w:themeShade="BF"/>
      <w:spacing w:val="20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4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36"/>
      <w:szCs w:val="24"/>
    </w:rPr>
  </w:style>
  <w:style w:type="paragraph" w:styleId="Title">
    <w:name w:val="Title"/>
    <w:basedOn w:val="Normal"/>
    <w:link w:val="TitleChar"/>
    <w:uiPriority w:val="10"/>
    <w:qFormat/>
    <w:rsid w:val="007B346A"/>
    <w:pPr>
      <w:framePr w:hSpace="180" w:wrap="around" w:vAnchor="text" w:hAnchor="margin" w:y="-429"/>
      <w:spacing w:line="240" w:lineRule="auto"/>
      <w:contextualSpacing/>
    </w:pPr>
    <w:rPr>
      <w:rFonts w:ascii="Franklin Gothic Demi Cond" w:hAnsi="Franklin Gothic Demi Cond"/>
      <w:b/>
      <w:bCs/>
      <w:color w:val="92D050" w:themeColor="accent1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346A"/>
    <w:rPr>
      <w:rFonts w:ascii="Franklin Gothic Demi Cond" w:hAnsi="Franklin Gothic Demi Cond" w:cs="Times New Roman"/>
      <w:b/>
      <w:bCs/>
      <w:color w:val="92D050" w:themeColor="accent1"/>
      <w:sz w:val="96"/>
      <w:szCs w:val="48"/>
    </w:rPr>
  </w:style>
  <w:style w:type="paragraph" w:styleId="Subtitle">
    <w:name w:val="Subtitle"/>
    <w:basedOn w:val="Normal"/>
    <w:link w:val="SubtitleChar"/>
    <w:uiPriority w:val="11"/>
    <w:qFormat/>
    <w:rsid w:val="007B346A"/>
    <w:pPr>
      <w:framePr w:hSpace="180" w:wrap="around" w:vAnchor="text" w:hAnchor="margin" w:y="-429"/>
      <w:spacing w:after="480" w:line="240" w:lineRule="auto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346A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ABABAB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BDE295" w:themeColor="accent1" w:themeTint="99"/>
        <w:bottom w:val="single" w:sz="24" w:space="10" w:color="BDE295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FFFFFF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470000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470000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2F0000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2F0000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92D050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92D050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E5E5E5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BDE295" w:themeColor="accent1" w:themeTint="99"/>
        <w:left w:val="single" w:sz="24" w:space="10" w:color="92D050" w:themeColor="accent1"/>
        <w:bottom w:val="single" w:sz="36" w:space="10" w:color="5F0000" w:themeColor="accent3"/>
        <w:right w:val="single" w:sz="24" w:space="10" w:color="92D050" w:themeColor="accent1"/>
      </w:pBdr>
      <w:shd w:val="clear" w:color="auto" w:fill="92D050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92D050" w:themeFill="accent1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92D050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1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1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1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5"/>
      </w:numPr>
      <w:spacing w:after="0"/>
    </w:pPr>
  </w:style>
  <w:style w:type="paragraph" w:styleId="NoSpacing">
    <w:name w:val="No Spacing"/>
    <w:basedOn w:val="Normal"/>
    <w:link w:val="NoSpacingChar"/>
    <w:uiPriority w:val="1"/>
    <w:qFormat/>
    <w:rsid w:val="00C77D65"/>
    <w:pPr>
      <w:spacing w:after="0" w:line="240" w:lineRule="auto"/>
    </w:pPr>
    <w:rPr>
      <w:b/>
      <w:color w:val="49711E" w:themeColor="accent1" w:themeShade="8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E5E5E5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rsid w:val="00150914"/>
    <w:pPr>
      <w:spacing w:after="0" w:line="240" w:lineRule="auto"/>
    </w:pPr>
    <w:rPr>
      <w:rFonts w:cstheme="minorHAnsi"/>
    </w:rPr>
    <w:tblPr>
      <w:tblInd w:w="0" w:type="dxa"/>
      <w:tblBorders>
        <w:top w:val="single" w:sz="6" w:space="0" w:color="309C45"/>
        <w:left w:val="single" w:sz="6" w:space="0" w:color="309C45"/>
        <w:bottom w:val="single" w:sz="6" w:space="0" w:color="309C45"/>
        <w:right w:val="single" w:sz="6" w:space="0" w:color="309C45"/>
        <w:insideH w:val="single" w:sz="6" w:space="0" w:color="309C45"/>
        <w:insideV w:val="single" w:sz="6" w:space="0" w:color="309C4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background2"/>
    </w:tc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E5E5E5" w:themeColor="accent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Pr>
      <w:color w:val="00B050" w:themeColor="hyperlink"/>
      <w:u w:val="single"/>
    </w:rPr>
  </w:style>
  <w:style w:type="table" w:customStyle="1" w:styleId="PlainTable41">
    <w:name w:val="Plain Table 41"/>
    <w:basedOn w:val="TableNormal"/>
    <w:uiPriority w:val="44"/>
    <w:rsid w:val="0061698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247349"/>
    <w:rPr>
      <w:rFonts w:cs="Times New Roman"/>
      <w:b/>
      <w:color w:val="49711E" w:themeColor="accent1" w:themeShade="80"/>
      <w:sz w:val="20"/>
      <w:szCs w:val="20"/>
    </w:rPr>
  </w:style>
  <w:style w:type="paragraph" w:styleId="ListParagraph">
    <w:name w:val="List Paragraph"/>
    <w:basedOn w:val="Normal"/>
    <w:uiPriority w:val="34"/>
    <w:qFormat/>
    <w:rsid w:val="00FE08FF"/>
    <w:pPr>
      <w:ind w:left="720"/>
      <w:contextualSpacing/>
    </w:pPr>
  </w:style>
  <w:style w:type="character" w:customStyle="1" w:styleId="sentence">
    <w:name w:val="sentence"/>
    <w:basedOn w:val="DefaultParagraphFont"/>
    <w:rsid w:val="006F6A87"/>
  </w:style>
  <w:style w:type="character" w:customStyle="1" w:styleId="correction">
    <w:name w:val="correction"/>
    <w:basedOn w:val="DefaultParagraphFont"/>
    <w:rsid w:val="006F6A87"/>
  </w:style>
  <w:style w:type="paragraph" w:styleId="TOCHeading">
    <w:name w:val="TOC Heading"/>
    <w:basedOn w:val="Heading1"/>
    <w:next w:val="Normal"/>
    <w:uiPriority w:val="39"/>
    <w:unhideWhenUsed/>
    <w:qFormat/>
    <w:rsid w:val="00514F24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spacing w:val="0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7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85647">
          <w:marLeft w:val="0"/>
          <w:marRight w:val="0"/>
          <w:marTop w:val="225"/>
          <w:marBottom w:val="0"/>
          <w:divBdr>
            <w:top w:val="single" w:sz="6" w:space="8" w:color="C9DAE5"/>
            <w:left w:val="single" w:sz="6" w:space="8" w:color="C9DAE5"/>
            <w:bottom w:val="none" w:sz="0" w:space="8" w:color="auto"/>
            <w:right w:val="single" w:sz="6" w:space="19" w:color="C9DAE5"/>
          </w:divBdr>
        </w:div>
      </w:divsChild>
    </w:div>
    <w:div w:id="1163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3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Web_browser" TargetMode="External"/><Relationship Id="rId18" Type="http://schemas.openxmlformats.org/officeDocument/2006/relationships/hyperlink" Target="https://en.wikipedia.org/wiki/Free_and_open-source" TargetMode="External"/><Relationship Id="rId26" Type="http://schemas.openxmlformats.org/officeDocument/2006/relationships/hyperlink" Target="https://en.wikipedia.org/wiki/Button_(computing)" TargetMode="External"/><Relationship Id="rId39" Type="http://schemas.openxmlformats.org/officeDocument/2006/relationships/diagramLayout" Target="diagrams/layout1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Front-end_web_development" TargetMode="External"/><Relationship Id="rId34" Type="http://schemas.openxmlformats.org/officeDocument/2006/relationships/hyperlink" Target="https://en.wikipedia.org/wiki/Relational_database_management_system" TargetMode="External"/><Relationship Id="rId42" Type="http://schemas.microsoft.com/office/2007/relationships/diagramDrawing" Target="diagrams/drawing1.xml"/><Relationship Id="rId47" Type="http://schemas.microsoft.com/office/2007/relationships/hdphoto" Target="media/hdphoto2.wdp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Markup_language" TargetMode="External"/><Relationship Id="rId17" Type="http://schemas.openxmlformats.org/officeDocument/2006/relationships/hyperlink" Target="https://en.wikipedia.org/wiki/HTML" TargetMode="External"/><Relationship Id="rId25" Type="http://schemas.openxmlformats.org/officeDocument/2006/relationships/hyperlink" Target="https://en.wikipedia.org/wiki/Form_(HTML)" TargetMode="External"/><Relationship Id="rId33" Type="http://schemas.openxmlformats.org/officeDocument/2006/relationships/hyperlink" Target="https://en.wikipedia.org/wiki/Open-source_software" TargetMode="External"/><Relationship Id="rId38" Type="http://schemas.openxmlformats.org/officeDocument/2006/relationships/diagramData" Target="diagrams/data1.xml"/><Relationship Id="rId46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Markup_language" TargetMode="External"/><Relationship Id="rId20" Type="http://schemas.openxmlformats.org/officeDocument/2006/relationships/hyperlink" Target="https://en.wikipedia.org/wiki/Responsive_web_design" TargetMode="External"/><Relationship Id="rId29" Type="http://schemas.openxmlformats.org/officeDocument/2006/relationships/hyperlink" Target="https://en.wikipedia.org/wiki/Scripting_language" TargetMode="External"/><Relationship Id="rId41" Type="http://schemas.openxmlformats.org/officeDocument/2006/relationships/diagramColors" Target="diagrams/colors1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hyperlink" Target="https://en.wikipedia.org/wiki/Web_design" TargetMode="External"/><Relationship Id="rId32" Type="http://schemas.openxmlformats.org/officeDocument/2006/relationships/hyperlink" Target="https://en.wikipedia.org/wiki/Reference_implementation" TargetMode="External"/><Relationship Id="rId37" Type="http://schemas.openxmlformats.org/officeDocument/2006/relationships/hyperlink" Target="https://en.wikipedia.org/wiki/Structured_Query_Language" TargetMode="External"/><Relationship Id="rId40" Type="http://schemas.openxmlformats.org/officeDocument/2006/relationships/diagramQuickStyle" Target="diagrams/quickStyle1.xml"/><Relationship Id="rId45" Type="http://schemas.openxmlformats.org/officeDocument/2006/relationships/hyperlink" Target="https://en.wikipedia.org/wiki/CSS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Presentation_semantics" TargetMode="External"/><Relationship Id="rId23" Type="http://schemas.openxmlformats.org/officeDocument/2006/relationships/hyperlink" Target="https://en.wikipedia.org/wiki/JavaScript" TargetMode="External"/><Relationship Id="rId28" Type="http://schemas.openxmlformats.org/officeDocument/2006/relationships/hyperlink" Target="https://en.wikipedia.org/wiki/General-purpose_programming_language" TargetMode="External"/><Relationship Id="rId36" Type="http://schemas.openxmlformats.org/officeDocument/2006/relationships/hyperlink" Target="https://en.wikipedia.org/wiki/SQL" TargetMode="External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CSS_framework" TargetMode="External"/><Relationship Id="rId31" Type="http://schemas.openxmlformats.org/officeDocument/2006/relationships/hyperlink" Target="https://en.wikipedia.org/wiki/Programmer" TargetMode="External"/><Relationship Id="rId44" Type="http://schemas.openxmlformats.org/officeDocument/2006/relationships/hyperlink" Target="https://en.wikipedia.org/wiki/HTML" TargetMode="External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en.wikipedia.org/wiki/Style_sheet_language" TargetMode="External"/><Relationship Id="rId22" Type="http://schemas.openxmlformats.org/officeDocument/2006/relationships/hyperlink" Target="https://en.wikipedia.org/wiki/CSS" TargetMode="External"/><Relationship Id="rId27" Type="http://schemas.openxmlformats.org/officeDocument/2006/relationships/hyperlink" Target="https://en.wikipedia.org/wiki/Web_navigation" TargetMode="External"/><Relationship Id="rId30" Type="http://schemas.openxmlformats.org/officeDocument/2006/relationships/hyperlink" Target="https://en.wikipedia.org/wiki/Web_development" TargetMode="External"/><Relationship Id="rId35" Type="http://schemas.openxmlformats.org/officeDocument/2006/relationships/hyperlink" Target="https://en.wikipedia.org/wiki/Michael_Widenius" TargetMode="External"/><Relationship Id="rId43" Type="http://schemas.openxmlformats.org/officeDocument/2006/relationships/image" Target="media/image6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3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2" Type="http://schemas.microsoft.com/office/2007/relationships/hdphoto" Target="media/hdphoto3.wdp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Downloads\tf10192741_win32.dotx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4.png"/><Relationship Id="rId1" Type="http://schemas.openxmlformats.org/officeDocument/2006/relationships/image" Target="../media/image3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4.png"/><Relationship Id="rId1" Type="http://schemas.openxmlformats.org/officeDocument/2006/relationships/image" Target="../media/image3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3458B5B-CB96-4414-B2FA-036E9D50258A}" type="doc">
      <dgm:prSet loTypeId="urn:microsoft.com/office/officeart/2005/8/layout/bList2" loCatId="picture" qsTypeId="urn:microsoft.com/office/officeart/2005/8/quickstyle/simple1" qsCatId="simple" csTypeId="urn:microsoft.com/office/officeart/2005/8/colors/accent1_2" csCatId="accent1" phldr="1"/>
      <dgm:spPr/>
    </dgm:pt>
    <dgm:pt modelId="{74558053-C43E-4F9B-BD07-C77D026E7222}">
      <dgm:prSet phldrT="[Text]" custT="1"/>
      <dgm:spPr/>
      <dgm:t>
        <a:bodyPr/>
        <a:lstStyle/>
        <a:p>
          <a:pPr algn="ctr" rtl="0"/>
          <a:r>
            <a:rPr lang="en-US" sz="1400"/>
            <a:t>Front-End</a:t>
          </a:r>
        </a:p>
      </dgm:t>
    </dgm:pt>
    <dgm:pt modelId="{9C3E0FA7-9432-45AE-B199-767059CAB368}" type="parTrans" cxnId="{64CDE1A1-F51E-405B-94FC-1C13DA7044B4}">
      <dgm:prSet/>
      <dgm:spPr/>
      <dgm:t>
        <a:bodyPr/>
        <a:lstStyle/>
        <a:p>
          <a:pPr algn="r" rtl="0"/>
          <a:endParaRPr lang="en-US"/>
        </a:p>
      </dgm:t>
    </dgm:pt>
    <dgm:pt modelId="{0E66A47E-477C-42C4-BBE7-8EA7B4619352}" type="sibTrans" cxnId="{64CDE1A1-F51E-405B-94FC-1C13DA7044B4}">
      <dgm:prSet/>
      <dgm:spPr/>
      <dgm:t>
        <a:bodyPr/>
        <a:lstStyle/>
        <a:p>
          <a:pPr algn="r" rtl="0"/>
          <a:endParaRPr lang="en-US"/>
        </a:p>
      </dgm:t>
    </dgm:pt>
    <dgm:pt modelId="{996CF1FB-5D36-4124-97A1-4378D7E8F3DC}">
      <dgm:prSet phldrT="[Text]" custT="1"/>
      <dgm:spPr/>
      <dgm:t>
        <a:bodyPr/>
        <a:lstStyle/>
        <a:p>
          <a:pPr algn="ctr" rtl="0"/>
          <a:r>
            <a:rPr lang="en-US" sz="1400"/>
            <a:t>Back-End</a:t>
          </a:r>
        </a:p>
      </dgm:t>
    </dgm:pt>
    <dgm:pt modelId="{237C4344-C9A0-43BF-94BC-043B47537FB3}" type="parTrans" cxnId="{D8C5FD45-3CFD-4328-8FD9-8390FDF57E3A}">
      <dgm:prSet/>
      <dgm:spPr/>
      <dgm:t>
        <a:bodyPr/>
        <a:lstStyle/>
        <a:p>
          <a:pPr algn="r" rtl="0"/>
          <a:endParaRPr lang="en-US"/>
        </a:p>
      </dgm:t>
    </dgm:pt>
    <dgm:pt modelId="{567BE44D-EB92-42CF-BE21-9C0F51083663}" type="sibTrans" cxnId="{D8C5FD45-3CFD-4328-8FD9-8390FDF57E3A}">
      <dgm:prSet/>
      <dgm:spPr/>
      <dgm:t>
        <a:bodyPr/>
        <a:lstStyle/>
        <a:p>
          <a:pPr algn="r" rtl="0"/>
          <a:endParaRPr lang="en-US"/>
        </a:p>
      </dgm:t>
    </dgm:pt>
    <dgm:pt modelId="{DAAEA6DA-0679-4DCF-9D6A-D1407A42805F}">
      <dgm:prSet phldrT="[Text]" custT="1"/>
      <dgm:spPr/>
      <dgm:t>
        <a:bodyPr/>
        <a:lstStyle/>
        <a:p>
          <a:pPr algn="ctr" rtl="0"/>
          <a:r>
            <a:rPr lang="en-US" sz="1400"/>
            <a:t>Database</a:t>
          </a:r>
        </a:p>
      </dgm:t>
    </dgm:pt>
    <dgm:pt modelId="{F717198F-9B61-4ABA-B8F8-354227E7E557}" type="parTrans" cxnId="{16AF6F3C-0447-4D0A-97A0-3347096F999E}">
      <dgm:prSet/>
      <dgm:spPr/>
      <dgm:t>
        <a:bodyPr/>
        <a:lstStyle/>
        <a:p>
          <a:pPr algn="r" rtl="0"/>
          <a:endParaRPr lang="en-US"/>
        </a:p>
      </dgm:t>
    </dgm:pt>
    <dgm:pt modelId="{FAF4E44B-FFC9-4083-9082-211302F302DF}" type="sibTrans" cxnId="{16AF6F3C-0447-4D0A-97A0-3347096F999E}">
      <dgm:prSet/>
      <dgm:spPr/>
      <dgm:t>
        <a:bodyPr/>
        <a:lstStyle/>
        <a:p>
          <a:pPr algn="r" rtl="0"/>
          <a:endParaRPr lang="en-US"/>
        </a:p>
      </dgm:t>
    </dgm:pt>
    <dgm:pt modelId="{4C572C98-95D0-4C71-8792-4B3472434DC1}">
      <dgm:prSet custT="1"/>
      <dgm:spPr/>
      <dgm:t>
        <a:bodyPr/>
        <a:lstStyle/>
        <a:p>
          <a:pPr rtl="0"/>
          <a:r>
            <a:rPr lang="en-US" sz="1200"/>
            <a:t>HTML5</a:t>
          </a:r>
        </a:p>
      </dgm:t>
    </dgm:pt>
    <dgm:pt modelId="{C1B10C61-9C29-4435-A054-24D515C5864A}" type="parTrans" cxnId="{B344170C-3B9E-4380-B5D4-85647FCCA3E8}">
      <dgm:prSet/>
      <dgm:spPr/>
      <dgm:t>
        <a:bodyPr/>
        <a:lstStyle/>
        <a:p>
          <a:pPr rtl="0"/>
          <a:endParaRPr lang="en-US"/>
        </a:p>
      </dgm:t>
    </dgm:pt>
    <dgm:pt modelId="{E7D800BB-7E9D-494E-8133-D1CEC39E0DA4}" type="sibTrans" cxnId="{B344170C-3B9E-4380-B5D4-85647FCCA3E8}">
      <dgm:prSet/>
      <dgm:spPr/>
      <dgm:t>
        <a:bodyPr/>
        <a:lstStyle/>
        <a:p>
          <a:pPr rtl="0"/>
          <a:endParaRPr lang="en-US"/>
        </a:p>
      </dgm:t>
    </dgm:pt>
    <dgm:pt modelId="{E4B96A89-7EE7-43D5-927C-12FD4C18B345}">
      <dgm:prSet custT="1"/>
      <dgm:spPr/>
      <dgm:t>
        <a:bodyPr/>
        <a:lstStyle/>
        <a:p>
          <a:pPr rtl="0"/>
          <a:r>
            <a:rPr lang="en-US" sz="1200"/>
            <a:t> CSS3</a:t>
          </a:r>
        </a:p>
      </dgm:t>
    </dgm:pt>
    <dgm:pt modelId="{9CF7043C-E119-42E4-98C2-F0435C681BC0}" type="parTrans" cxnId="{C5E87AA4-1A4A-4D6F-91B7-9CF741D665B9}">
      <dgm:prSet/>
      <dgm:spPr/>
      <dgm:t>
        <a:bodyPr/>
        <a:lstStyle/>
        <a:p>
          <a:pPr rtl="0"/>
          <a:endParaRPr lang="en-US"/>
        </a:p>
      </dgm:t>
    </dgm:pt>
    <dgm:pt modelId="{A0AD532F-1787-4071-AB05-A510624000EB}" type="sibTrans" cxnId="{C5E87AA4-1A4A-4D6F-91B7-9CF741D665B9}">
      <dgm:prSet/>
      <dgm:spPr/>
      <dgm:t>
        <a:bodyPr/>
        <a:lstStyle/>
        <a:p>
          <a:pPr rtl="0"/>
          <a:endParaRPr lang="en-US"/>
        </a:p>
      </dgm:t>
    </dgm:pt>
    <dgm:pt modelId="{EC9F457D-68CE-44A7-A6AF-7380DD52A59D}">
      <dgm:prSet custT="1"/>
      <dgm:spPr/>
      <dgm:t>
        <a:bodyPr/>
        <a:lstStyle/>
        <a:p>
          <a:pPr rtl="0"/>
          <a:r>
            <a:rPr lang="en-US" sz="1200"/>
            <a:t> Bootstrap framework.</a:t>
          </a:r>
        </a:p>
      </dgm:t>
    </dgm:pt>
    <dgm:pt modelId="{9C8D0C5E-D646-45FE-BBAA-BFFA16265B9C}" type="parTrans" cxnId="{A6744A5A-C9E9-4CED-BA83-DC1B24EE4715}">
      <dgm:prSet/>
      <dgm:spPr/>
      <dgm:t>
        <a:bodyPr/>
        <a:lstStyle/>
        <a:p>
          <a:pPr rtl="0"/>
          <a:endParaRPr lang="en-US"/>
        </a:p>
      </dgm:t>
    </dgm:pt>
    <dgm:pt modelId="{6CF4C162-ECF5-4BE1-A4BA-970C783BF0B5}" type="sibTrans" cxnId="{A6744A5A-C9E9-4CED-BA83-DC1B24EE4715}">
      <dgm:prSet/>
      <dgm:spPr/>
      <dgm:t>
        <a:bodyPr/>
        <a:lstStyle/>
        <a:p>
          <a:pPr rtl="0"/>
          <a:endParaRPr lang="en-US"/>
        </a:p>
      </dgm:t>
    </dgm:pt>
    <dgm:pt modelId="{E2E121C1-D30A-41F6-9EAA-74BC764F9074}">
      <dgm:prSet custT="1"/>
      <dgm:spPr/>
      <dgm:t>
        <a:bodyPr/>
        <a:lstStyle/>
        <a:p>
          <a:pPr rtl="0"/>
          <a:r>
            <a:rPr lang="en-US" sz="1200"/>
            <a:t>JavaScript</a:t>
          </a:r>
        </a:p>
      </dgm:t>
    </dgm:pt>
    <dgm:pt modelId="{40BD7A01-B663-4CC4-ACD6-8EE7B84AEE17}" type="parTrans" cxnId="{4FB85B01-D1FB-481D-8B59-E304570C98D7}">
      <dgm:prSet/>
      <dgm:spPr/>
      <dgm:t>
        <a:bodyPr/>
        <a:lstStyle/>
        <a:p>
          <a:pPr rtl="0"/>
          <a:endParaRPr lang="en-US"/>
        </a:p>
      </dgm:t>
    </dgm:pt>
    <dgm:pt modelId="{7FF272E3-1FC4-4953-8448-F47D29ACD5D7}" type="sibTrans" cxnId="{4FB85B01-D1FB-481D-8B59-E304570C98D7}">
      <dgm:prSet/>
      <dgm:spPr/>
      <dgm:t>
        <a:bodyPr/>
        <a:lstStyle/>
        <a:p>
          <a:pPr rtl="0"/>
          <a:endParaRPr lang="en-US"/>
        </a:p>
      </dgm:t>
    </dgm:pt>
    <dgm:pt modelId="{F7539993-32C6-4427-9619-E906AF00D448}">
      <dgm:prSet custT="1"/>
      <dgm:spPr/>
      <dgm:t>
        <a:bodyPr/>
        <a:lstStyle/>
        <a:p>
          <a:pPr rtl="0"/>
          <a:r>
            <a:rPr lang="en-US" sz="1400"/>
            <a:t>PHP</a:t>
          </a:r>
        </a:p>
      </dgm:t>
    </dgm:pt>
    <dgm:pt modelId="{B45C36F8-CA5C-434E-8D13-035E8FA00E7B}" type="parTrans" cxnId="{2A4D35FA-E62A-4600-B13C-4690BBFC0AF4}">
      <dgm:prSet/>
      <dgm:spPr/>
      <dgm:t>
        <a:bodyPr/>
        <a:lstStyle/>
        <a:p>
          <a:pPr rtl="0"/>
          <a:endParaRPr lang="en-US"/>
        </a:p>
      </dgm:t>
    </dgm:pt>
    <dgm:pt modelId="{FF1ABEA4-760D-43DB-A955-771A5C277C5D}" type="sibTrans" cxnId="{2A4D35FA-E62A-4600-B13C-4690BBFC0AF4}">
      <dgm:prSet/>
      <dgm:spPr/>
      <dgm:t>
        <a:bodyPr/>
        <a:lstStyle/>
        <a:p>
          <a:pPr rtl="0"/>
          <a:endParaRPr lang="en-US"/>
        </a:p>
      </dgm:t>
    </dgm:pt>
    <dgm:pt modelId="{30735385-0DED-4714-A16E-668C4E61BAC3}">
      <dgm:prSet custT="1"/>
      <dgm:spPr/>
      <dgm:t>
        <a:bodyPr/>
        <a:lstStyle/>
        <a:p>
          <a:pPr rtl="0"/>
          <a:r>
            <a:rPr lang="en-US" sz="1400"/>
            <a:t>MySQL</a:t>
          </a:r>
          <a:r>
            <a:rPr lang="en-US" sz="2200"/>
            <a:t>.</a:t>
          </a:r>
        </a:p>
      </dgm:t>
    </dgm:pt>
    <dgm:pt modelId="{E477CD88-ED5F-44DB-80A8-05C30374E287}" type="parTrans" cxnId="{229452CA-AB55-486C-9064-769F89ABF0C2}">
      <dgm:prSet/>
      <dgm:spPr/>
      <dgm:t>
        <a:bodyPr/>
        <a:lstStyle/>
        <a:p>
          <a:pPr rtl="0"/>
          <a:endParaRPr lang="en-US"/>
        </a:p>
      </dgm:t>
    </dgm:pt>
    <dgm:pt modelId="{397A3DE3-9765-45CF-90F3-C54455F6EB91}" type="sibTrans" cxnId="{229452CA-AB55-486C-9064-769F89ABF0C2}">
      <dgm:prSet/>
      <dgm:spPr/>
      <dgm:t>
        <a:bodyPr/>
        <a:lstStyle/>
        <a:p>
          <a:pPr rtl="0"/>
          <a:endParaRPr lang="en-US"/>
        </a:p>
      </dgm:t>
    </dgm:pt>
    <dgm:pt modelId="{67494097-7F5A-4DFB-8B9E-DCDFBC73C1AE}" type="pres">
      <dgm:prSet presAssocID="{F3458B5B-CB96-4414-B2FA-036E9D50258A}" presName="diagram" presStyleCnt="0">
        <dgm:presLayoutVars>
          <dgm:dir/>
          <dgm:animLvl val="lvl"/>
          <dgm:resizeHandles val="exact"/>
        </dgm:presLayoutVars>
      </dgm:prSet>
      <dgm:spPr/>
    </dgm:pt>
    <dgm:pt modelId="{754B67F4-9254-4728-9EC7-F0CA4DF69402}" type="pres">
      <dgm:prSet presAssocID="{74558053-C43E-4F9B-BD07-C77D026E7222}" presName="compNode" presStyleCnt="0"/>
      <dgm:spPr/>
    </dgm:pt>
    <dgm:pt modelId="{3F653AB6-7E69-4428-AE10-9E4BD87EE53C}" type="pres">
      <dgm:prSet presAssocID="{74558053-C43E-4F9B-BD07-C77D026E7222}" presName="childRect" presStyleLbl="bgAcc1" presStyleIdx="0" presStyleCnt="3" custScaleX="1284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009EFD9-F568-49A9-8A56-5D5C657F307B}" type="pres">
      <dgm:prSet presAssocID="{74558053-C43E-4F9B-BD07-C77D026E7222}" presName="parentText" presStyleLbl="node1" presStyleIdx="0" presStyleCnt="0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3E38B51-B8CA-4110-B408-2E498A295725}" type="pres">
      <dgm:prSet presAssocID="{74558053-C43E-4F9B-BD07-C77D026E7222}" presName="parentRect" presStyleLbl="alignNode1" presStyleIdx="0" presStyleCnt="3" custScaleX="126882"/>
      <dgm:spPr/>
      <dgm:t>
        <a:bodyPr/>
        <a:lstStyle/>
        <a:p>
          <a:endParaRPr lang="en-US"/>
        </a:p>
      </dgm:t>
    </dgm:pt>
    <dgm:pt modelId="{EC269E17-0F25-40BA-A855-576CBBBD0125}" type="pres">
      <dgm:prSet presAssocID="{74558053-C43E-4F9B-BD07-C77D026E7222}" presName="adorn" presStyleLbl="fgAccFollowNode1" presStyleIdx="0" presStyleCnt="3"/>
      <dgm:spPr>
        <a:blipFill>
          <a:blip xmlns:r="http://schemas.openxmlformats.org/officeDocument/2006/relationships" r:embed="rId1" cstate="print">
            <a:duotone>
              <a:schemeClr val="accent1">
                <a:alpha val="90000"/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1">
                <a:alpha val="90000"/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0" r="-30000"/>
          </a:stretch>
        </a:blipFill>
      </dgm:spPr>
    </dgm:pt>
    <dgm:pt modelId="{4593F3A3-618C-461A-A90E-47B616DB6F9D}" type="pres">
      <dgm:prSet presAssocID="{0E66A47E-477C-42C4-BBE7-8EA7B4619352}" presName="sibTrans" presStyleLbl="sibTrans2D1" presStyleIdx="0" presStyleCnt="0"/>
      <dgm:spPr/>
      <dgm:t>
        <a:bodyPr/>
        <a:lstStyle/>
        <a:p>
          <a:endParaRPr lang="en-US"/>
        </a:p>
      </dgm:t>
    </dgm:pt>
    <dgm:pt modelId="{BAA058A5-EF72-4484-8B5A-D4B01F11FAB3}" type="pres">
      <dgm:prSet presAssocID="{996CF1FB-5D36-4124-97A1-4378D7E8F3DC}" presName="compNode" presStyleCnt="0"/>
      <dgm:spPr/>
    </dgm:pt>
    <dgm:pt modelId="{7FC77480-BFDC-40A0-9728-68DBED222D32}" type="pres">
      <dgm:prSet presAssocID="{996CF1FB-5D36-4124-97A1-4378D7E8F3DC}" presName="childRect" presStyleLbl="bgAcc1" presStyleIdx="1" presStyleCnt="3" custScaleX="13166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91C6DAB-39C8-4F0B-A9C1-DFF31348E59E}" type="pres">
      <dgm:prSet presAssocID="{996CF1FB-5D36-4124-97A1-4378D7E8F3DC}" presName="parentText" presStyleLbl="node1" presStyleIdx="0" presStyleCnt="0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FC83CE5-6867-4418-A088-E790BD1C3222}" type="pres">
      <dgm:prSet presAssocID="{996CF1FB-5D36-4124-97A1-4378D7E8F3DC}" presName="parentRect" presStyleLbl="alignNode1" presStyleIdx="1" presStyleCnt="3" custScaleX="131799"/>
      <dgm:spPr/>
      <dgm:t>
        <a:bodyPr/>
        <a:lstStyle/>
        <a:p>
          <a:endParaRPr lang="en-US"/>
        </a:p>
      </dgm:t>
    </dgm:pt>
    <dgm:pt modelId="{E8371C08-61D3-46EF-AADE-1E74DE980318}" type="pres">
      <dgm:prSet presAssocID="{996CF1FB-5D36-4124-97A1-4378D7E8F3DC}" presName="adorn" presStyleLbl="fgAccFollowNode1" presStyleIdx="1" presStyleCnt="3" custScaleX="73257" custScaleY="83855"/>
      <dgm:spPr>
        <a:blipFill>
          <a:blip xmlns:r="http://schemas.openxmlformats.org/officeDocument/2006/relationships" r:embed="rId2" cstate="print">
            <a:duotone>
              <a:schemeClr val="accent1">
                <a:alpha val="90000"/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1">
                <a:alpha val="90000"/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6FF8F45B-CD49-4551-8070-F39966FD27D7}" type="pres">
      <dgm:prSet presAssocID="{567BE44D-EB92-42CF-BE21-9C0F51083663}" presName="sibTrans" presStyleLbl="sibTrans2D1" presStyleIdx="0" presStyleCnt="0"/>
      <dgm:spPr/>
      <dgm:t>
        <a:bodyPr/>
        <a:lstStyle/>
        <a:p>
          <a:endParaRPr lang="en-US"/>
        </a:p>
      </dgm:t>
    </dgm:pt>
    <dgm:pt modelId="{48E37367-49A3-4523-8B06-807812A4D52D}" type="pres">
      <dgm:prSet presAssocID="{DAAEA6DA-0679-4DCF-9D6A-D1407A42805F}" presName="compNode" presStyleCnt="0"/>
      <dgm:spPr/>
    </dgm:pt>
    <dgm:pt modelId="{A45717DB-8FC1-4DF3-A60C-7ECDD25C58D2}" type="pres">
      <dgm:prSet presAssocID="{DAAEA6DA-0679-4DCF-9D6A-D1407A42805F}" presName="childRect" presStyleLbl="bgAcc1" presStyleIdx="2" presStyleCnt="3" custScaleX="1199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39F9CEE-B349-4FEB-9296-F0177B87ACA1}" type="pres">
      <dgm:prSet presAssocID="{DAAEA6DA-0679-4DCF-9D6A-D1407A42805F}" presName="parentText" presStyleLbl="node1" presStyleIdx="0" presStyleCnt="0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E1073F9-C5F4-4B5A-98DF-4CF283A38E39}" type="pres">
      <dgm:prSet presAssocID="{DAAEA6DA-0679-4DCF-9D6A-D1407A42805F}" presName="parentRect" presStyleLbl="alignNode1" presStyleIdx="2" presStyleCnt="3" custScaleX="120075"/>
      <dgm:spPr/>
      <dgm:t>
        <a:bodyPr/>
        <a:lstStyle/>
        <a:p>
          <a:endParaRPr lang="en-US"/>
        </a:p>
      </dgm:t>
    </dgm:pt>
    <dgm:pt modelId="{03280175-9C38-4452-87C8-1631F01B41D2}" type="pres">
      <dgm:prSet presAssocID="{DAAEA6DA-0679-4DCF-9D6A-D1407A42805F}" presName="adorn" presStyleLbl="fgAccFollowNode1" presStyleIdx="2" presStyleCnt="3"/>
      <dgm:spPr>
        <a:blipFill>
          <a:blip xmlns:r="http://schemas.openxmlformats.org/officeDocument/2006/relationships" r:embed="rId3" cstate="print">
            <a:duotone>
              <a:schemeClr val="accent1">
                <a:alpha val="90000"/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1">
                <a:alpha val="90000"/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</dgm:spPr>
    </dgm:pt>
  </dgm:ptLst>
  <dgm:cxnLst>
    <dgm:cxn modelId="{57F5F350-26ED-4154-B71B-BCD93CFE41D0}" type="presOf" srcId="{F7539993-32C6-4427-9619-E906AF00D448}" destId="{7FC77480-BFDC-40A0-9728-68DBED222D32}" srcOrd="0" destOrd="0" presId="urn:microsoft.com/office/officeart/2005/8/layout/bList2"/>
    <dgm:cxn modelId="{A6744A5A-C9E9-4CED-BA83-DC1B24EE4715}" srcId="{74558053-C43E-4F9B-BD07-C77D026E7222}" destId="{EC9F457D-68CE-44A7-A6AF-7380DD52A59D}" srcOrd="3" destOrd="0" parTransId="{9C8D0C5E-D646-45FE-BBAA-BFFA16265B9C}" sibTransId="{6CF4C162-ECF5-4BE1-A4BA-970C783BF0B5}"/>
    <dgm:cxn modelId="{16AF6F3C-0447-4D0A-97A0-3347096F999E}" srcId="{F3458B5B-CB96-4414-B2FA-036E9D50258A}" destId="{DAAEA6DA-0679-4DCF-9D6A-D1407A42805F}" srcOrd="2" destOrd="0" parTransId="{F717198F-9B61-4ABA-B8F8-354227E7E557}" sibTransId="{FAF4E44B-FFC9-4083-9082-211302F302DF}"/>
    <dgm:cxn modelId="{4FB85B01-D1FB-481D-8B59-E304570C98D7}" srcId="{74558053-C43E-4F9B-BD07-C77D026E7222}" destId="{E2E121C1-D30A-41F6-9EAA-74BC764F9074}" srcOrd="2" destOrd="0" parTransId="{40BD7A01-B663-4CC4-ACD6-8EE7B84AEE17}" sibTransId="{7FF272E3-1FC4-4953-8448-F47D29ACD5D7}"/>
    <dgm:cxn modelId="{B344170C-3B9E-4380-B5D4-85647FCCA3E8}" srcId="{74558053-C43E-4F9B-BD07-C77D026E7222}" destId="{4C572C98-95D0-4C71-8792-4B3472434DC1}" srcOrd="0" destOrd="0" parTransId="{C1B10C61-9C29-4435-A054-24D515C5864A}" sibTransId="{E7D800BB-7E9D-494E-8133-D1CEC39E0DA4}"/>
    <dgm:cxn modelId="{C02E7BC2-9594-4BB6-A84A-95B9F9A16BBD}" type="presOf" srcId="{74558053-C43E-4F9B-BD07-C77D026E7222}" destId="{2009EFD9-F568-49A9-8A56-5D5C657F307B}" srcOrd="0" destOrd="0" presId="urn:microsoft.com/office/officeart/2005/8/layout/bList2"/>
    <dgm:cxn modelId="{AB6A4922-6FB7-4D1D-95FC-E33710D1BEC0}" type="presOf" srcId="{DAAEA6DA-0679-4DCF-9D6A-D1407A42805F}" destId="{C39F9CEE-B349-4FEB-9296-F0177B87ACA1}" srcOrd="0" destOrd="0" presId="urn:microsoft.com/office/officeart/2005/8/layout/bList2"/>
    <dgm:cxn modelId="{CDE28507-08D8-4287-A3A6-F3F5AF737408}" type="presOf" srcId="{74558053-C43E-4F9B-BD07-C77D026E7222}" destId="{53E38B51-B8CA-4110-B408-2E498A295725}" srcOrd="1" destOrd="0" presId="urn:microsoft.com/office/officeart/2005/8/layout/bList2"/>
    <dgm:cxn modelId="{9544FCF2-3E08-4EB0-BF92-EF06E231CB55}" type="presOf" srcId="{30735385-0DED-4714-A16E-668C4E61BAC3}" destId="{A45717DB-8FC1-4DF3-A60C-7ECDD25C58D2}" srcOrd="0" destOrd="0" presId="urn:microsoft.com/office/officeart/2005/8/layout/bList2"/>
    <dgm:cxn modelId="{C5E87AA4-1A4A-4D6F-91B7-9CF741D665B9}" srcId="{74558053-C43E-4F9B-BD07-C77D026E7222}" destId="{E4B96A89-7EE7-43D5-927C-12FD4C18B345}" srcOrd="1" destOrd="0" parTransId="{9CF7043C-E119-42E4-98C2-F0435C681BC0}" sibTransId="{A0AD532F-1787-4071-AB05-A510624000EB}"/>
    <dgm:cxn modelId="{F8CE6D0B-CF15-4ADB-B940-11BCCF385BA2}" type="presOf" srcId="{567BE44D-EB92-42CF-BE21-9C0F51083663}" destId="{6FF8F45B-CD49-4551-8070-F39966FD27D7}" srcOrd="0" destOrd="0" presId="urn:microsoft.com/office/officeart/2005/8/layout/bList2"/>
    <dgm:cxn modelId="{2F563339-F769-482A-BEAF-B2007CEEA5B9}" type="presOf" srcId="{DAAEA6DA-0679-4DCF-9D6A-D1407A42805F}" destId="{1E1073F9-C5F4-4B5A-98DF-4CF283A38E39}" srcOrd="1" destOrd="0" presId="urn:microsoft.com/office/officeart/2005/8/layout/bList2"/>
    <dgm:cxn modelId="{D8C5FD45-3CFD-4328-8FD9-8390FDF57E3A}" srcId="{F3458B5B-CB96-4414-B2FA-036E9D50258A}" destId="{996CF1FB-5D36-4124-97A1-4378D7E8F3DC}" srcOrd="1" destOrd="0" parTransId="{237C4344-C9A0-43BF-94BC-043B47537FB3}" sibTransId="{567BE44D-EB92-42CF-BE21-9C0F51083663}"/>
    <dgm:cxn modelId="{229452CA-AB55-486C-9064-769F89ABF0C2}" srcId="{DAAEA6DA-0679-4DCF-9D6A-D1407A42805F}" destId="{30735385-0DED-4714-A16E-668C4E61BAC3}" srcOrd="0" destOrd="0" parTransId="{E477CD88-ED5F-44DB-80A8-05C30374E287}" sibTransId="{397A3DE3-9765-45CF-90F3-C54455F6EB91}"/>
    <dgm:cxn modelId="{B5F3CB78-A367-439D-B120-5CE250EC0A4F}" type="presOf" srcId="{996CF1FB-5D36-4124-97A1-4378D7E8F3DC}" destId="{891C6DAB-39C8-4F0B-A9C1-DFF31348E59E}" srcOrd="0" destOrd="0" presId="urn:microsoft.com/office/officeart/2005/8/layout/bList2"/>
    <dgm:cxn modelId="{A3BF5435-6799-4462-95E3-81B1E1EAAE6D}" type="presOf" srcId="{E2E121C1-D30A-41F6-9EAA-74BC764F9074}" destId="{3F653AB6-7E69-4428-AE10-9E4BD87EE53C}" srcOrd="0" destOrd="2" presId="urn:microsoft.com/office/officeart/2005/8/layout/bList2"/>
    <dgm:cxn modelId="{64CDE1A1-F51E-405B-94FC-1C13DA7044B4}" srcId="{F3458B5B-CB96-4414-B2FA-036E9D50258A}" destId="{74558053-C43E-4F9B-BD07-C77D026E7222}" srcOrd="0" destOrd="0" parTransId="{9C3E0FA7-9432-45AE-B199-767059CAB368}" sibTransId="{0E66A47E-477C-42C4-BBE7-8EA7B4619352}"/>
    <dgm:cxn modelId="{2A4D35FA-E62A-4600-B13C-4690BBFC0AF4}" srcId="{996CF1FB-5D36-4124-97A1-4378D7E8F3DC}" destId="{F7539993-32C6-4427-9619-E906AF00D448}" srcOrd="0" destOrd="0" parTransId="{B45C36F8-CA5C-434E-8D13-035E8FA00E7B}" sibTransId="{FF1ABEA4-760D-43DB-A955-771A5C277C5D}"/>
    <dgm:cxn modelId="{827193A7-EC8D-4F53-BFDF-469A39F97CA2}" type="presOf" srcId="{E4B96A89-7EE7-43D5-927C-12FD4C18B345}" destId="{3F653AB6-7E69-4428-AE10-9E4BD87EE53C}" srcOrd="0" destOrd="1" presId="urn:microsoft.com/office/officeart/2005/8/layout/bList2"/>
    <dgm:cxn modelId="{5FA36CFB-8F6E-4B8E-973D-A21ABEF8A3B6}" type="presOf" srcId="{F3458B5B-CB96-4414-B2FA-036E9D50258A}" destId="{67494097-7F5A-4DFB-8B9E-DCDFBC73C1AE}" srcOrd="0" destOrd="0" presId="urn:microsoft.com/office/officeart/2005/8/layout/bList2"/>
    <dgm:cxn modelId="{4AE8EEF0-9CBB-44ED-9AB1-50466D538F8F}" type="presOf" srcId="{4C572C98-95D0-4C71-8792-4B3472434DC1}" destId="{3F653AB6-7E69-4428-AE10-9E4BD87EE53C}" srcOrd="0" destOrd="0" presId="urn:microsoft.com/office/officeart/2005/8/layout/bList2"/>
    <dgm:cxn modelId="{5C21D3C3-69FA-47E6-AD6F-F763BB243E43}" type="presOf" srcId="{EC9F457D-68CE-44A7-A6AF-7380DD52A59D}" destId="{3F653AB6-7E69-4428-AE10-9E4BD87EE53C}" srcOrd="0" destOrd="3" presId="urn:microsoft.com/office/officeart/2005/8/layout/bList2"/>
    <dgm:cxn modelId="{6C15F52E-C801-4702-B830-A02CE9D59472}" type="presOf" srcId="{996CF1FB-5D36-4124-97A1-4378D7E8F3DC}" destId="{6FC83CE5-6867-4418-A088-E790BD1C3222}" srcOrd="1" destOrd="0" presId="urn:microsoft.com/office/officeart/2005/8/layout/bList2"/>
    <dgm:cxn modelId="{9019BCAE-44B2-4F55-8116-0AA50D8D102C}" type="presOf" srcId="{0E66A47E-477C-42C4-BBE7-8EA7B4619352}" destId="{4593F3A3-618C-461A-A90E-47B616DB6F9D}" srcOrd="0" destOrd="0" presId="urn:microsoft.com/office/officeart/2005/8/layout/bList2"/>
    <dgm:cxn modelId="{A67E215B-BB6A-44DE-9D3D-ADFB5FF05890}" type="presParOf" srcId="{67494097-7F5A-4DFB-8B9E-DCDFBC73C1AE}" destId="{754B67F4-9254-4728-9EC7-F0CA4DF69402}" srcOrd="0" destOrd="0" presId="urn:microsoft.com/office/officeart/2005/8/layout/bList2"/>
    <dgm:cxn modelId="{9429F2B5-E252-41B1-8166-4983A1297AAF}" type="presParOf" srcId="{754B67F4-9254-4728-9EC7-F0CA4DF69402}" destId="{3F653AB6-7E69-4428-AE10-9E4BD87EE53C}" srcOrd="0" destOrd="0" presId="urn:microsoft.com/office/officeart/2005/8/layout/bList2"/>
    <dgm:cxn modelId="{F4F7AD81-76BB-47CC-805F-C4D458E110B5}" type="presParOf" srcId="{754B67F4-9254-4728-9EC7-F0CA4DF69402}" destId="{2009EFD9-F568-49A9-8A56-5D5C657F307B}" srcOrd="1" destOrd="0" presId="urn:microsoft.com/office/officeart/2005/8/layout/bList2"/>
    <dgm:cxn modelId="{D4391A74-848C-4F4C-9C0A-AD44C01CE849}" type="presParOf" srcId="{754B67F4-9254-4728-9EC7-F0CA4DF69402}" destId="{53E38B51-B8CA-4110-B408-2E498A295725}" srcOrd="2" destOrd="0" presId="urn:microsoft.com/office/officeart/2005/8/layout/bList2"/>
    <dgm:cxn modelId="{4D91FA44-49A3-42C9-B727-AB07A2FAF6B5}" type="presParOf" srcId="{754B67F4-9254-4728-9EC7-F0CA4DF69402}" destId="{EC269E17-0F25-40BA-A855-576CBBBD0125}" srcOrd="3" destOrd="0" presId="urn:microsoft.com/office/officeart/2005/8/layout/bList2"/>
    <dgm:cxn modelId="{DE55960C-9E34-4A9A-8BB8-E8BBAD98B6F7}" type="presParOf" srcId="{67494097-7F5A-4DFB-8B9E-DCDFBC73C1AE}" destId="{4593F3A3-618C-461A-A90E-47B616DB6F9D}" srcOrd="1" destOrd="0" presId="urn:microsoft.com/office/officeart/2005/8/layout/bList2"/>
    <dgm:cxn modelId="{6F267F75-7C9A-4E1B-9E55-91767740DF92}" type="presParOf" srcId="{67494097-7F5A-4DFB-8B9E-DCDFBC73C1AE}" destId="{BAA058A5-EF72-4484-8B5A-D4B01F11FAB3}" srcOrd="2" destOrd="0" presId="urn:microsoft.com/office/officeart/2005/8/layout/bList2"/>
    <dgm:cxn modelId="{17C4AB25-D117-4D76-AF74-9F94CB8382FF}" type="presParOf" srcId="{BAA058A5-EF72-4484-8B5A-D4B01F11FAB3}" destId="{7FC77480-BFDC-40A0-9728-68DBED222D32}" srcOrd="0" destOrd="0" presId="urn:microsoft.com/office/officeart/2005/8/layout/bList2"/>
    <dgm:cxn modelId="{72C341F0-60C0-4064-A735-DC650AD10F42}" type="presParOf" srcId="{BAA058A5-EF72-4484-8B5A-D4B01F11FAB3}" destId="{891C6DAB-39C8-4F0B-A9C1-DFF31348E59E}" srcOrd="1" destOrd="0" presId="urn:microsoft.com/office/officeart/2005/8/layout/bList2"/>
    <dgm:cxn modelId="{D05C810B-FD9F-4CE7-A38C-8005416E66C1}" type="presParOf" srcId="{BAA058A5-EF72-4484-8B5A-D4B01F11FAB3}" destId="{6FC83CE5-6867-4418-A088-E790BD1C3222}" srcOrd="2" destOrd="0" presId="urn:microsoft.com/office/officeart/2005/8/layout/bList2"/>
    <dgm:cxn modelId="{617F9A41-F049-470E-8442-D08A72DD9895}" type="presParOf" srcId="{BAA058A5-EF72-4484-8B5A-D4B01F11FAB3}" destId="{E8371C08-61D3-46EF-AADE-1E74DE980318}" srcOrd="3" destOrd="0" presId="urn:microsoft.com/office/officeart/2005/8/layout/bList2"/>
    <dgm:cxn modelId="{01D92557-FBC7-48AF-9290-248AD8AC0BBF}" type="presParOf" srcId="{67494097-7F5A-4DFB-8B9E-DCDFBC73C1AE}" destId="{6FF8F45B-CD49-4551-8070-F39966FD27D7}" srcOrd="3" destOrd="0" presId="urn:microsoft.com/office/officeart/2005/8/layout/bList2"/>
    <dgm:cxn modelId="{AB86184C-2D44-411F-B55C-672F9FD2BF13}" type="presParOf" srcId="{67494097-7F5A-4DFB-8B9E-DCDFBC73C1AE}" destId="{48E37367-49A3-4523-8B06-807812A4D52D}" srcOrd="4" destOrd="0" presId="urn:microsoft.com/office/officeart/2005/8/layout/bList2"/>
    <dgm:cxn modelId="{E4E91F60-EC33-43CD-B019-3AC5947DF027}" type="presParOf" srcId="{48E37367-49A3-4523-8B06-807812A4D52D}" destId="{A45717DB-8FC1-4DF3-A60C-7ECDD25C58D2}" srcOrd="0" destOrd="0" presId="urn:microsoft.com/office/officeart/2005/8/layout/bList2"/>
    <dgm:cxn modelId="{637F3DDE-C1E3-4C1A-A524-C1763B9EB791}" type="presParOf" srcId="{48E37367-49A3-4523-8B06-807812A4D52D}" destId="{C39F9CEE-B349-4FEB-9296-F0177B87ACA1}" srcOrd="1" destOrd="0" presId="urn:microsoft.com/office/officeart/2005/8/layout/bList2"/>
    <dgm:cxn modelId="{50BC79E7-E5D3-4F5D-B4BA-72362983CDD7}" type="presParOf" srcId="{48E37367-49A3-4523-8B06-807812A4D52D}" destId="{1E1073F9-C5F4-4B5A-98DF-4CF283A38E39}" srcOrd="2" destOrd="0" presId="urn:microsoft.com/office/officeart/2005/8/layout/bList2"/>
    <dgm:cxn modelId="{FAFFE8F1-1BF2-439F-859B-EED92AD037E0}" type="presParOf" srcId="{48E37367-49A3-4523-8B06-807812A4D52D}" destId="{03280175-9C38-4452-87C8-1631F01B41D2}" srcOrd="3" destOrd="0" presId="urn:microsoft.com/office/officeart/2005/8/layout/bList2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653AB6-7E69-4428-AE10-9E4BD87EE53C}">
      <dsp:nvSpPr>
        <dsp:cNvPr id="0" name=""/>
        <dsp:cNvSpPr/>
      </dsp:nvSpPr>
      <dsp:spPr>
        <a:xfrm>
          <a:off x="818456" y="988"/>
          <a:ext cx="1646185" cy="956669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45720" rIns="15240" bIns="15240" numCol="1" spcCol="1270" anchor="t" anchorCtr="0">
          <a:noAutofit/>
        </a:bodyPr>
        <a:lstStyle/>
        <a:p>
          <a:pPr marL="114300" lvl="1" indent="-114300" algn="l" defTabSz="5334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HTML5</a:t>
          </a:r>
        </a:p>
        <a:p>
          <a:pPr marL="114300" lvl="1" indent="-114300" algn="l" defTabSz="5334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 CSS3</a:t>
          </a:r>
        </a:p>
        <a:p>
          <a:pPr marL="114300" lvl="1" indent="-114300" algn="l" defTabSz="5334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JavaScript</a:t>
          </a:r>
        </a:p>
        <a:p>
          <a:pPr marL="114300" lvl="1" indent="-114300" algn="l" defTabSz="5334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 Bootstrap framework.</a:t>
          </a:r>
        </a:p>
      </dsp:txBody>
      <dsp:txXfrm>
        <a:off x="840872" y="23404"/>
        <a:ext cx="1601353" cy="934253"/>
      </dsp:txXfrm>
    </dsp:sp>
    <dsp:sp modelId="{53E38B51-B8CA-4110-B408-2E498A295725}">
      <dsp:nvSpPr>
        <dsp:cNvPr id="0" name=""/>
        <dsp:cNvSpPr/>
      </dsp:nvSpPr>
      <dsp:spPr>
        <a:xfrm>
          <a:off x="828504" y="957657"/>
          <a:ext cx="1626090" cy="4113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0" rIns="17780" bIns="0" numCol="1" spcCol="1270" anchor="ctr" anchorCtr="0">
          <a:noAutofit/>
        </a:bodyPr>
        <a:lstStyle/>
        <a:p>
          <a:pPr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Front-End</a:t>
          </a:r>
        </a:p>
      </dsp:txBody>
      <dsp:txXfrm>
        <a:off x="828504" y="957657"/>
        <a:ext cx="1145133" cy="411368"/>
      </dsp:txXfrm>
    </dsp:sp>
    <dsp:sp modelId="{EC269E17-0F25-40BA-A855-576CBBBD0125}">
      <dsp:nvSpPr>
        <dsp:cNvPr id="0" name=""/>
        <dsp:cNvSpPr/>
      </dsp:nvSpPr>
      <dsp:spPr>
        <a:xfrm>
          <a:off x="1939533" y="1023000"/>
          <a:ext cx="448551" cy="448551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1">
                <a:alpha val="90000"/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1">
                <a:alpha val="90000"/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0" r="-30000"/>
          </a:stretch>
        </a:blip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FC77480-BFDC-40A0-9728-68DBED222D32}">
      <dsp:nvSpPr>
        <dsp:cNvPr id="0" name=""/>
        <dsp:cNvSpPr/>
      </dsp:nvSpPr>
      <dsp:spPr>
        <a:xfrm>
          <a:off x="2576613" y="19092"/>
          <a:ext cx="1687413" cy="956669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53340" rIns="17780" bIns="17780" numCol="1" spcCol="1270" anchor="t" anchorCtr="0">
          <a:noAutofit/>
        </a:bodyPr>
        <a:lstStyle/>
        <a:p>
          <a:pPr marL="114300" lvl="1" indent="-114300" algn="l" defTabSz="6223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PHP</a:t>
          </a:r>
        </a:p>
      </dsp:txBody>
      <dsp:txXfrm>
        <a:off x="2599029" y="41508"/>
        <a:ext cx="1642581" cy="934253"/>
      </dsp:txXfrm>
    </dsp:sp>
    <dsp:sp modelId="{6FC83CE5-6867-4418-A088-E790BD1C3222}">
      <dsp:nvSpPr>
        <dsp:cNvPr id="0" name=""/>
        <dsp:cNvSpPr/>
      </dsp:nvSpPr>
      <dsp:spPr>
        <a:xfrm>
          <a:off x="2575767" y="975762"/>
          <a:ext cx="1689105" cy="4113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0" rIns="17780" bIns="0" numCol="1" spcCol="1270" anchor="ctr" anchorCtr="0">
          <a:noAutofit/>
        </a:bodyPr>
        <a:lstStyle/>
        <a:p>
          <a:pPr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Back-End</a:t>
          </a:r>
        </a:p>
      </dsp:txBody>
      <dsp:txXfrm>
        <a:off x="2575767" y="975762"/>
        <a:ext cx="1189510" cy="411368"/>
      </dsp:txXfrm>
    </dsp:sp>
    <dsp:sp modelId="{E8371C08-61D3-46EF-AADE-1E74DE980318}">
      <dsp:nvSpPr>
        <dsp:cNvPr id="0" name=""/>
        <dsp:cNvSpPr/>
      </dsp:nvSpPr>
      <dsp:spPr>
        <a:xfrm>
          <a:off x="3778282" y="1077314"/>
          <a:ext cx="328595" cy="376133"/>
        </a:xfrm>
        <a:prstGeom prst="ellipse">
          <a:avLst/>
        </a:prstGeom>
        <a:blipFill>
          <a:blip xmlns:r="http://schemas.openxmlformats.org/officeDocument/2006/relationships" r:embed="rId2" cstate="print">
            <a:duotone>
              <a:schemeClr val="accent1">
                <a:alpha val="90000"/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1">
                <a:alpha val="90000"/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45717DB-8FC1-4DF3-A60C-7ECDD25C58D2}">
      <dsp:nvSpPr>
        <dsp:cNvPr id="0" name=""/>
        <dsp:cNvSpPr/>
      </dsp:nvSpPr>
      <dsp:spPr>
        <a:xfrm>
          <a:off x="4377120" y="988"/>
          <a:ext cx="1536610" cy="956669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53340" rIns="17780" bIns="17780" numCol="1" spcCol="1270" anchor="t" anchorCtr="0">
          <a:noAutofit/>
        </a:bodyPr>
        <a:lstStyle/>
        <a:p>
          <a:pPr marL="114300" lvl="1" indent="-114300" algn="l" defTabSz="6223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MySQL</a:t>
          </a:r>
          <a:r>
            <a:rPr lang="en-US" sz="2200" kern="1200"/>
            <a:t>.</a:t>
          </a:r>
        </a:p>
      </dsp:txBody>
      <dsp:txXfrm>
        <a:off x="4399536" y="23404"/>
        <a:ext cx="1491778" cy="934253"/>
      </dsp:txXfrm>
    </dsp:sp>
    <dsp:sp modelId="{1E1073F9-C5F4-4B5A-98DF-4CF283A38E39}">
      <dsp:nvSpPr>
        <dsp:cNvPr id="0" name=""/>
        <dsp:cNvSpPr/>
      </dsp:nvSpPr>
      <dsp:spPr>
        <a:xfrm>
          <a:off x="4375998" y="957657"/>
          <a:ext cx="1538853" cy="4113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0" rIns="17780" bIns="0" numCol="1" spcCol="1270" anchor="ctr" anchorCtr="0">
          <a:noAutofit/>
        </a:bodyPr>
        <a:lstStyle/>
        <a:p>
          <a:pPr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Database</a:t>
          </a:r>
        </a:p>
      </dsp:txBody>
      <dsp:txXfrm>
        <a:off x="4375998" y="957657"/>
        <a:ext cx="1083699" cy="411368"/>
      </dsp:txXfrm>
    </dsp:sp>
    <dsp:sp modelId="{03280175-9C38-4452-87C8-1631F01B41D2}">
      <dsp:nvSpPr>
        <dsp:cNvPr id="0" name=""/>
        <dsp:cNvSpPr/>
      </dsp:nvSpPr>
      <dsp:spPr>
        <a:xfrm>
          <a:off x="5443409" y="1023000"/>
          <a:ext cx="448551" cy="448551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1">
                <a:alpha val="90000"/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1">
                <a:alpha val="90000"/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List2">
  <dgm:title val=""/>
  <dgm:desc val=""/>
  <dgm:catLst>
    <dgm:cat type="list" pri="7000"/>
    <dgm:cat type="convert" pri="16000"/>
    <dgm:cat type="picture" pri="28000"/>
    <dgm:cat type="pictureconvert" pri="28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dir/>
      <dgm:animLvl val="lvl"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08"/>
      <dgm:constr type="sp" refType="w" refFor="ch" refForName="compNode" op="equ" fact="0.16"/>
      <dgm:constr type="primFontSz" for="des" forName="parentText" op="equ" val="65"/>
      <dgm:constr type="primFontSz" for="des" forName="childRect" op="equ" val="65"/>
    </dgm:constrLst>
    <dgm:ruleLst/>
    <dgm:forEach name="nodesForEach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/>
        <dgm:choose name="Name3">
          <dgm:if name="Name4" axis="self" func="var" arg="dir" op="equ" val="norm">
            <dgm:constrLst>
              <dgm:constr type="w" val="1"/>
              <dgm:constr type="h" refType="w" fact="1.06"/>
              <dgm:constr type="h" for="ch" forName="childRect" refType="h" fact="0.65"/>
              <dgm:constr type="w" for="ch" forName="childRect" refType="w" fact="0.923"/>
              <dgm:constr type="l" for="ch" forName="childRect"/>
              <dgm:constr type="t" for="ch" forName="childRect"/>
              <dgm:constr type="w" for="ch" forName="parentText" refType="w" fact="0.65"/>
              <dgm:constr type="h" for="ch" forName="parentText" refType="h" refFor="ch" refForName="childRect" fact="0.43"/>
              <dgm:constr type="l" for="ch" forName="parentText"/>
              <dgm:constr type="t" for="ch" forName="parentText" refType="h" refFor="ch" refForName="childRect"/>
              <dgm:constr type="w" for="ch" forName="parentRect" refType="w" fact="0.923"/>
              <dgm:constr type="h" for="ch" forName="parentRect" refType="h" refFor="ch" refForName="parentText"/>
              <dgm:constr type="l" for="ch" forName="parentRect"/>
              <dgm:constr type="t" for="ch" forName="parentRect" refType="t" refFor="ch" refForName="parentText"/>
              <dgm:constr type="w" for="ch" forName="adorn" refType="w" refFor="ch" refForName="parentRect" fact="0.35"/>
              <dgm:constr type="h" for="ch" forName="adorn" refType="w" refFor="ch" refForName="parentRect" fact="0.35"/>
              <dgm:constr type="b" for="ch" forName="adorn" refType="h"/>
              <dgm:constr type="r" for="ch" forName="adorn" refType="w"/>
            </dgm:constrLst>
          </dgm:if>
          <dgm:else name="Name5">
            <dgm:constrLst>
              <dgm:constr type="w" val="1"/>
              <dgm:constr type="h" refType="w" fact="1.06"/>
              <dgm:constr type="h" for="ch" forName="childRect" refType="h" fact="0.65"/>
              <dgm:constr type="w" for="ch" forName="childRect" refType="w" fact="0.923"/>
              <dgm:constr type="r" for="ch" forName="childRect" refType="w"/>
              <dgm:constr type="t" for="ch" forName="childRect"/>
              <dgm:constr type="w" for="ch" forName="parentText" refType="w" fact="0.65"/>
              <dgm:constr type="h" for="ch" forName="parentText" refType="h" refFor="ch" refForName="childRect" fact="0.43"/>
              <dgm:constr type="r" for="ch" forName="parentText" refType="w"/>
              <dgm:constr type="t" for="ch" forName="parentText" refType="h" refFor="ch" refForName="childRect"/>
              <dgm:constr type="w" for="ch" forName="parentRect" refType="w" fact="0.923"/>
              <dgm:constr type="h" for="ch" forName="parentRect" refType="h" refFor="ch" refForName="parentText"/>
              <dgm:constr type="r" for="ch" forName="parentRect" refType="w"/>
              <dgm:constr type="t" for="ch" forName="parentRect" refType="t" refFor="ch" refForName="parentText"/>
              <dgm:constr type="w" for="ch" forName="adorn" refType="w" refFor="ch" refForName="parentRect" fact="0.35"/>
              <dgm:constr type="h" for="ch" forName="adorn" refType="w" refFor="ch" refForName="parentRect" fact="0.35"/>
              <dgm:constr type="b" for="ch" forName="adorn" refType="h"/>
              <dgm:constr type="l" for="ch" forName="adorn"/>
            </dgm:constrLst>
          </dgm:else>
        </dgm:choose>
        <dgm:ruleLst/>
        <dgm:layoutNode name="childRect" styleLbl="b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2SameRect" r:blip="">
            <dgm:adjLst>
              <dgm:adj idx="1" val="0.08"/>
            </dgm:adjLst>
          </dgm:shape>
          <dgm:presOf axis="des" ptType="node"/>
          <dgm:constrLst>
            <dgm:constr type="secFontSz" refType="primFontSz"/>
            <dgm:constr type="tMarg" refType="primFontSz" fact="0.3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layoutNode name="parentText">
          <dgm:varLst>
            <dgm:chMax val="0"/>
            <dgm:bulletEnabled val="1"/>
          </dgm:varLst>
          <dgm:choose name="Name6">
            <dgm:if name="Name7" func="var" arg="dir" op="equ" val="norm">
              <dgm:alg type="tx">
                <dgm:param type="parTxLTRAlign" val="l"/>
                <dgm:param type="parTxRTLAlign" val="l"/>
              </dgm:alg>
            </dgm:if>
            <dgm:else name="Name8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ect" r:blip="" zOrderOff="1" hideGeom="1">
            <dgm:adjLst/>
          </dgm:shape>
          <dgm:presOf axis="self" ptType="node"/>
          <dgm:constrLst>
            <dgm:constr type="tMarg"/>
            <dgm:constr type="bMarg"/>
            <dgm:constr type="lMarg" refType="primFontSz" fact="0.3"/>
            <dgm:constr type="rMarg" refType="primFontSz" fact="0.1"/>
          </dgm:constrLst>
          <dgm:ruleLst>
            <dgm:rule type="primFontSz" val="5" fact="NaN" max="NaN"/>
          </dgm:ruleLst>
        </dgm:layoutNode>
        <dgm:layoutNode name="parentRect" styleLbl="alignNode1">
          <dgm:alg type="sp"/>
          <dgm:shape xmlns:r="http://schemas.openxmlformats.org/officeDocument/2006/relationships" type="rect" r:blip="">
            <dgm:adjLst/>
          </dgm:shape>
          <dgm:presOf axis="self" ptType="node"/>
          <dgm:constrLst/>
          <dgm:ruleLst/>
        </dgm:layoutNode>
        <dgm:layoutNode name="adorn" styleLbl="fgAccFollowNod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w" val="1"/>
            <dgm:constr type="h" refType="w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quity">
  <a:themeElements>
    <a:clrScheme name="Custom 10">
      <a:dk1>
        <a:sysClr val="windowText" lastClr="000000"/>
      </a:dk1>
      <a:lt1>
        <a:sysClr val="window" lastClr="FFFFFF"/>
      </a:lt1>
      <a:dk2>
        <a:srgbClr val="455F51"/>
      </a:dk2>
      <a:lt2>
        <a:srgbClr val="F2F2F2"/>
      </a:lt2>
      <a:accent1>
        <a:srgbClr val="92D050"/>
      </a:accent1>
      <a:accent2>
        <a:srgbClr val="E5E5E5"/>
      </a:accent2>
      <a:accent3>
        <a:srgbClr val="5F0000"/>
      </a:accent3>
      <a:accent4>
        <a:srgbClr val="F2F2F2"/>
      </a:accent4>
      <a:accent5>
        <a:srgbClr val="F2F2F2"/>
      </a:accent5>
      <a:accent6>
        <a:srgbClr val="FFFFFF"/>
      </a:accent6>
      <a:hlink>
        <a:srgbClr val="00B050"/>
      </a:hlink>
      <a:folHlink>
        <a:srgbClr val="FFFFFF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E9F9C-2863-403E-A511-A9C13BE74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tf10192741_win32</Template>
  <TotalTime>4</TotalTime>
  <Pages>8</Pages>
  <Words>1299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Ministry of Health</vt:lpstr>
    </vt:vector>
  </TitlesOfParts>
  <Company/>
  <LinksUpToDate>false</LinksUpToDate>
  <CharactersWithSpaces>8692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Ministry of Health</dc:title>
  <dc:subject>Up-Skilling Project</dc:subject>
  <dc:creator>ndows User</dc:creator>
  <cp:lastModifiedBy>Windows User</cp:lastModifiedBy>
  <cp:revision>4</cp:revision>
  <dcterms:created xsi:type="dcterms:W3CDTF">2020-10-17T13:38:00Z</dcterms:created>
  <dcterms:modified xsi:type="dcterms:W3CDTF">2020-10-19T07:10:00Z</dcterms:modified>
</cp:coreProperties>
</file>